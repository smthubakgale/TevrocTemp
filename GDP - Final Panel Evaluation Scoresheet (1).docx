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043186" w14:textId="5374CA8A" w:rsidR="00B776A0" w:rsidRDefault="00B91C30" w:rsidP="008F0E3E">
      <w:pPr>
        <w:jc w:val="both"/>
        <w:rPr>
          <w:noProof/>
        </w:rPr>
      </w:pPr>
      <w:r w:rsidRPr="00842B5B">
        <w:rPr>
          <w:noProof/>
        </w:rPr>
        <w:drawing>
          <wp:anchor distT="0" distB="0" distL="114300" distR="114300" simplePos="0" relativeHeight="251658242" behindDoc="0" locked="0" layoutInCell="1" allowOverlap="1" wp14:anchorId="1A2AE445" wp14:editId="274C321C">
            <wp:simplePos x="0" y="0"/>
            <wp:positionH relativeFrom="column">
              <wp:posOffset>-228599</wp:posOffset>
            </wp:positionH>
            <wp:positionV relativeFrom="paragraph">
              <wp:posOffset>-652780</wp:posOffset>
            </wp:positionV>
            <wp:extent cx="1771650" cy="341630"/>
            <wp:effectExtent l="0" t="0" r="0" b="127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STUDY logo-full colou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4694" w:rsidRPr="00842B5B">
        <w:rPr>
          <w:noProof/>
        </w:rPr>
        <w:drawing>
          <wp:anchor distT="0" distB="0" distL="114300" distR="114300" simplePos="0" relativeHeight="251658241" behindDoc="1" locked="0" layoutInCell="1" allowOverlap="1" wp14:anchorId="58BAA02A" wp14:editId="55B0DCC8">
            <wp:simplePos x="0" y="0"/>
            <wp:positionH relativeFrom="margin">
              <wp:posOffset>-904461</wp:posOffset>
            </wp:positionH>
            <wp:positionV relativeFrom="page">
              <wp:posOffset>9939</wp:posOffset>
            </wp:positionV>
            <wp:extent cx="7549671" cy="10671047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ckground page 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671" cy="10671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76A0">
        <w:rPr>
          <w:noProof/>
        </w:rPr>
        <w:t xml:space="preserve"> </w:t>
      </w:r>
    </w:p>
    <w:p w14:paraId="77ECE121" w14:textId="73960677" w:rsidR="004C2053" w:rsidRDefault="004E3E1F" w:rsidP="008F0E3E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C9377A" wp14:editId="1E924EF2">
                <wp:simplePos x="0" y="0"/>
                <wp:positionH relativeFrom="column">
                  <wp:posOffset>-277586</wp:posOffset>
                </wp:positionH>
                <wp:positionV relativeFrom="page">
                  <wp:posOffset>1153886</wp:posOffset>
                </wp:positionV>
                <wp:extent cx="3771900" cy="1567543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15675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5C7CF5" w14:textId="4A90E8A2" w:rsidR="00B91C30" w:rsidRDefault="00A400C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73165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73165"/>
                                <w:sz w:val="44"/>
                                <w:szCs w:val="44"/>
                              </w:rPr>
                              <w:t>Graduate</w:t>
                            </w:r>
                            <w:r w:rsidR="005F759D" w:rsidRPr="00B91C30">
                              <w:rPr>
                                <w:rFonts w:ascii="Arial" w:hAnsi="Arial" w:cs="Arial"/>
                                <w:b/>
                                <w:bCs/>
                                <w:color w:val="073165"/>
                                <w:sz w:val="44"/>
                                <w:szCs w:val="44"/>
                              </w:rPr>
                              <w:t xml:space="preserve"> Development </w:t>
                            </w:r>
                          </w:p>
                          <w:p w14:paraId="259578A4" w14:textId="744AA302" w:rsidR="004C2053" w:rsidRDefault="005F75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73165"/>
                                <w:sz w:val="44"/>
                                <w:szCs w:val="44"/>
                              </w:rPr>
                            </w:pPr>
                            <w:r w:rsidRPr="00B91C30">
                              <w:rPr>
                                <w:rFonts w:ascii="Arial" w:hAnsi="Arial" w:cs="Arial"/>
                                <w:b/>
                                <w:bCs/>
                                <w:color w:val="073165"/>
                                <w:sz w:val="44"/>
                                <w:szCs w:val="44"/>
                              </w:rPr>
                              <w:t>Programme</w:t>
                            </w:r>
                          </w:p>
                          <w:p w14:paraId="5AAF64A9" w14:textId="77777777" w:rsidR="00B91C30" w:rsidRDefault="00B91C3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73165"/>
                                <w:sz w:val="44"/>
                                <w:szCs w:val="44"/>
                              </w:rPr>
                            </w:pPr>
                          </w:p>
                          <w:p w14:paraId="569FCC2D" w14:textId="72BFE89C" w:rsidR="00B91C30" w:rsidRDefault="004E3E1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73165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73165"/>
                                <w:sz w:val="44"/>
                                <w:szCs w:val="44"/>
                              </w:rPr>
                              <w:t xml:space="preserve">Online </w:t>
                            </w:r>
                            <w:r w:rsidR="00B91C30">
                              <w:rPr>
                                <w:rFonts w:ascii="Arial" w:hAnsi="Arial" w:cs="Arial"/>
                                <w:b/>
                                <w:bCs/>
                                <w:color w:val="073165"/>
                                <w:sz w:val="44"/>
                                <w:szCs w:val="44"/>
                              </w:rPr>
                              <w:t>Panel Evaluation</w:t>
                            </w:r>
                          </w:p>
                          <w:p w14:paraId="581995F6" w14:textId="3CB03828" w:rsidR="00B91C30" w:rsidRDefault="00B91C3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73165"/>
                                <w:sz w:val="44"/>
                                <w:szCs w:val="44"/>
                              </w:rPr>
                            </w:pPr>
                          </w:p>
                          <w:p w14:paraId="4F672CB3" w14:textId="442AA485" w:rsidR="00B91C30" w:rsidRDefault="00B91C3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73165"/>
                                <w:sz w:val="44"/>
                                <w:szCs w:val="44"/>
                              </w:rPr>
                            </w:pPr>
                          </w:p>
                          <w:p w14:paraId="32F665D3" w14:textId="77777777" w:rsidR="00B91C30" w:rsidRPr="00B91C30" w:rsidRDefault="00B91C3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73165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9377A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-21.85pt;margin-top:90.85pt;width:297pt;height:123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" filled="f" stroked="f" strokeweight=".5pt">
                <v:textbox>
                  <w:txbxContent>
                    <w:p w14:paraId="6E5C7CF5" w14:textId="4A90E8A2" w:rsidR="00B91C30" w:rsidRDefault="00A400C7">
                      <w:pPr>
                        <w:rPr>
                          <w:rFonts w:ascii="Arial" w:hAnsi="Arial" w:cs="Arial"/>
                          <w:b/>
                          <w:bCs/>
                          <w:color w:val="073165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73165"/>
                          <w:sz w:val="44"/>
                          <w:szCs w:val="44"/>
                        </w:rPr>
                        <w:t>Graduate</w:t>
                      </w:r>
                      <w:r w:rsidR="005F759D" w:rsidRPr="00B91C30">
                        <w:rPr>
                          <w:rFonts w:ascii="Arial" w:hAnsi="Arial" w:cs="Arial"/>
                          <w:b/>
                          <w:bCs/>
                          <w:color w:val="073165"/>
                          <w:sz w:val="44"/>
                          <w:szCs w:val="44"/>
                        </w:rPr>
                        <w:t xml:space="preserve"> Development </w:t>
                      </w:r>
                    </w:p>
                    <w:p w14:paraId="259578A4" w14:textId="744AA302" w:rsidR="004C2053" w:rsidRDefault="005F759D">
                      <w:pPr>
                        <w:rPr>
                          <w:rFonts w:ascii="Arial" w:hAnsi="Arial" w:cs="Arial"/>
                          <w:b/>
                          <w:bCs/>
                          <w:color w:val="073165"/>
                          <w:sz w:val="44"/>
                          <w:szCs w:val="44"/>
                        </w:rPr>
                      </w:pPr>
                      <w:r w:rsidRPr="00B91C30">
                        <w:rPr>
                          <w:rFonts w:ascii="Arial" w:hAnsi="Arial" w:cs="Arial"/>
                          <w:b/>
                          <w:bCs/>
                          <w:color w:val="073165"/>
                          <w:sz w:val="44"/>
                          <w:szCs w:val="44"/>
                        </w:rPr>
                        <w:t>Programme</w:t>
                      </w:r>
                    </w:p>
                    <w:p w14:paraId="5AAF64A9" w14:textId="77777777" w:rsidR="00B91C30" w:rsidRDefault="00B91C30">
                      <w:pPr>
                        <w:rPr>
                          <w:rFonts w:ascii="Arial" w:hAnsi="Arial" w:cs="Arial"/>
                          <w:b/>
                          <w:bCs/>
                          <w:color w:val="073165"/>
                          <w:sz w:val="44"/>
                          <w:szCs w:val="44"/>
                        </w:rPr>
                      </w:pPr>
                    </w:p>
                    <w:p w14:paraId="569FCC2D" w14:textId="72BFE89C" w:rsidR="00B91C30" w:rsidRDefault="004E3E1F">
                      <w:pPr>
                        <w:rPr>
                          <w:rFonts w:ascii="Arial" w:hAnsi="Arial" w:cs="Arial"/>
                          <w:b/>
                          <w:bCs/>
                          <w:color w:val="073165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73165"/>
                          <w:sz w:val="44"/>
                          <w:szCs w:val="44"/>
                        </w:rPr>
                        <w:t xml:space="preserve">Online </w:t>
                      </w:r>
                      <w:r w:rsidR="00B91C30">
                        <w:rPr>
                          <w:rFonts w:ascii="Arial" w:hAnsi="Arial" w:cs="Arial"/>
                          <w:b/>
                          <w:bCs/>
                          <w:color w:val="073165"/>
                          <w:sz w:val="44"/>
                          <w:szCs w:val="44"/>
                        </w:rPr>
                        <w:t>Panel Evaluation</w:t>
                      </w:r>
                    </w:p>
                    <w:p w14:paraId="581995F6" w14:textId="3CB03828" w:rsidR="00B91C30" w:rsidRDefault="00B91C30">
                      <w:pPr>
                        <w:rPr>
                          <w:rFonts w:ascii="Arial" w:hAnsi="Arial" w:cs="Arial"/>
                          <w:b/>
                          <w:bCs/>
                          <w:color w:val="073165"/>
                          <w:sz w:val="44"/>
                          <w:szCs w:val="44"/>
                        </w:rPr>
                      </w:pPr>
                    </w:p>
                    <w:p w14:paraId="4F672CB3" w14:textId="442AA485" w:rsidR="00B91C30" w:rsidRDefault="00B91C30">
                      <w:pPr>
                        <w:rPr>
                          <w:rFonts w:ascii="Arial" w:hAnsi="Arial" w:cs="Arial"/>
                          <w:b/>
                          <w:bCs/>
                          <w:color w:val="073165"/>
                          <w:sz w:val="44"/>
                          <w:szCs w:val="44"/>
                        </w:rPr>
                      </w:pPr>
                    </w:p>
                    <w:p w14:paraId="32F665D3" w14:textId="77777777" w:rsidR="00B91C30" w:rsidRPr="00B91C30" w:rsidRDefault="00B91C30">
                      <w:pPr>
                        <w:rPr>
                          <w:rFonts w:ascii="Arial" w:hAnsi="Arial" w:cs="Arial"/>
                          <w:b/>
                          <w:bCs/>
                          <w:color w:val="073165"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5F759D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0E60C80" wp14:editId="2294B955">
                <wp:simplePos x="0" y="0"/>
                <wp:positionH relativeFrom="column">
                  <wp:posOffset>-19685</wp:posOffset>
                </wp:positionH>
                <wp:positionV relativeFrom="page">
                  <wp:posOffset>1888667</wp:posOffset>
                </wp:positionV>
                <wp:extent cx="813435" cy="0"/>
                <wp:effectExtent l="0" t="12700" r="24765" b="127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34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278B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FAF3A0" id="Straight Connector 14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.55pt,148.7pt" to="62.5pt,1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" strokecolor="#1278bd" strokeweight="1.5pt">
                <v:stroke joinstyle="miter"/>
                <w10:wrap anchory="page"/>
              </v:line>
            </w:pict>
          </mc:Fallback>
        </mc:AlternateContent>
      </w:r>
      <w:r w:rsidR="00B776A0">
        <w:rPr>
          <w:noProof/>
        </w:rPr>
        <w:br w:type="page"/>
      </w:r>
    </w:p>
    <w:p w14:paraId="5585AE24" w14:textId="5D82E71C" w:rsidR="00BF39B1" w:rsidRDefault="00A400C7" w:rsidP="008F0E3E">
      <w:pPr>
        <w:pStyle w:val="Footer"/>
        <w:jc w:val="both"/>
        <w:rPr>
          <w:rFonts w:ascii="Arial" w:hAnsi="Arial" w:cs="Arial"/>
          <w:color w:val="858687"/>
          <w:sz w:val="16"/>
          <w:szCs w:val="16"/>
        </w:rPr>
      </w:pPr>
      <w:r>
        <w:rPr>
          <w:noProof/>
        </w:rPr>
        <w:lastRenderedPageBreak/>
        <w:drawing>
          <wp:anchor distT="0" distB="0" distL="114300" distR="114300" simplePos="0" relativeHeight="251658248" behindDoc="0" locked="0" layoutInCell="1" allowOverlap="1" wp14:anchorId="1B86ED65" wp14:editId="3E4F8FBD">
            <wp:simplePos x="0" y="0"/>
            <wp:positionH relativeFrom="column">
              <wp:posOffset>-76200</wp:posOffset>
            </wp:positionH>
            <wp:positionV relativeFrom="paragraph">
              <wp:posOffset>-490220</wp:posOffset>
            </wp:positionV>
            <wp:extent cx="1747520" cy="341630"/>
            <wp:effectExtent l="0" t="0" r="5080" b="127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STUDY logo-full colou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67E5D" w14:textId="77777777" w:rsidR="00BF39B1" w:rsidRDefault="00A61753" w:rsidP="008F0E3E">
      <w:pPr>
        <w:pStyle w:val="Footer"/>
        <w:jc w:val="both"/>
        <w:rPr>
          <w:rFonts w:ascii="Arial" w:hAnsi="Arial" w:cs="Arial"/>
          <w:color w:val="858687"/>
          <w:sz w:val="16"/>
          <w:szCs w:val="16"/>
        </w:rPr>
      </w:pPr>
      <w:r>
        <w:rPr>
          <w:rFonts w:ascii="Arial" w:hAnsi="Arial" w:cs="Arial"/>
          <w:noProof/>
          <w:color w:val="858687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5A3165A" wp14:editId="7C9D3FA0">
                <wp:simplePos x="0" y="0"/>
                <wp:positionH relativeFrom="margin">
                  <wp:posOffset>-74295</wp:posOffset>
                </wp:positionH>
                <wp:positionV relativeFrom="paragraph">
                  <wp:posOffset>110581</wp:posOffset>
                </wp:positionV>
                <wp:extent cx="3536043" cy="0"/>
                <wp:effectExtent l="0" t="12700" r="20320" b="127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604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6C8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AE874" id="Straight Connector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85pt,8.7pt" to="272.6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" strokecolor="#86c865" strokeweight="1.5pt">
                <v:stroke joinstyle="miter"/>
                <w10:wrap anchorx="margin"/>
              </v:line>
            </w:pict>
          </mc:Fallback>
        </mc:AlternateContent>
      </w:r>
    </w:p>
    <w:p w14:paraId="50DA5CBF" w14:textId="77777777" w:rsidR="00A61753" w:rsidRDefault="00A61753" w:rsidP="008F0E3E">
      <w:pPr>
        <w:pStyle w:val="Footer"/>
        <w:jc w:val="both"/>
        <w:rPr>
          <w:rFonts w:ascii="Arial" w:hAnsi="Arial" w:cs="Arial"/>
          <w:color w:val="858687"/>
          <w:sz w:val="16"/>
          <w:szCs w:val="16"/>
        </w:rPr>
      </w:pPr>
    </w:p>
    <w:p w14:paraId="6424F69B" w14:textId="77777777" w:rsidR="00BF39B1" w:rsidRPr="00A61753" w:rsidRDefault="00A61753" w:rsidP="008F0E3E">
      <w:pPr>
        <w:pStyle w:val="Footer"/>
        <w:jc w:val="both"/>
        <w:rPr>
          <w:rFonts w:ascii="Arial" w:hAnsi="Arial" w:cs="Arial"/>
          <w:color w:val="858687"/>
          <w:sz w:val="16"/>
          <w:szCs w:val="16"/>
        </w:rPr>
      </w:pPr>
      <w:r>
        <w:rPr>
          <w:rFonts w:ascii="Arial" w:hAnsi="Arial" w:cs="Arial"/>
          <w:noProof/>
          <w:color w:val="858687"/>
          <w:sz w:val="16"/>
          <w:szCs w:val="16"/>
        </w:rPr>
        <w:drawing>
          <wp:anchor distT="0" distB="0" distL="114300" distR="114300" simplePos="0" relativeHeight="251658246" behindDoc="1" locked="0" layoutInCell="1" allowOverlap="1" wp14:anchorId="379EE186" wp14:editId="653EAA05">
            <wp:simplePos x="0" y="0"/>
            <wp:positionH relativeFrom="column">
              <wp:posOffset>-120015</wp:posOffset>
            </wp:positionH>
            <wp:positionV relativeFrom="paragraph">
              <wp:posOffset>153035</wp:posOffset>
            </wp:positionV>
            <wp:extent cx="290830" cy="290830"/>
            <wp:effectExtent l="0" t="0" r="0" b="0"/>
            <wp:wrapTight wrapText="bothSides">
              <wp:wrapPolygon edited="0">
                <wp:start x="8489" y="943"/>
                <wp:lineTo x="2830" y="5659"/>
                <wp:lineTo x="2830" y="15092"/>
                <wp:lineTo x="7546" y="19808"/>
                <wp:lineTo x="14148" y="19808"/>
                <wp:lineTo x="14148" y="17921"/>
                <wp:lineTo x="18865" y="13205"/>
                <wp:lineTo x="18865" y="9432"/>
                <wp:lineTo x="12262" y="943"/>
                <wp:lineTo x="8489" y="943"/>
              </wp:wrapPolygon>
            </wp:wrapTight>
            <wp:docPr id="61" name="Picture 6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eb address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595BC" w14:textId="77777777" w:rsidR="00BF39B1" w:rsidRPr="00BF39B1" w:rsidRDefault="00BF39B1" w:rsidP="008F0E3E">
      <w:pPr>
        <w:pStyle w:val="Footer"/>
        <w:jc w:val="both"/>
        <w:rPr>
          <w:rFonts w:ascii="Arial" w:hAnsi="Arial" w:cs="Arial"/>
          <w:color w:val="505359"/>
          <w:sz w:val="20"/>
          <w:szCs w:val="20"/>
        </w:rPr>
      </w:pPr>
      <w:r w:rsidRPr="00BF39B1">
        <w:rPr>
          <w:rFonts w:ascii="Arial" w:hAnsi="Arial" w:cs="Arial"/>
          <w:noProof/>
          <w:color w:val="505359"/>
          <w:sz w:val="20"/>
          <w:szCs w:val="20"/>
        </w:rPr>
        <w:drawing>
          <wp:anchor distT="0" distB="0" distL="114300" distR="114300" simplePos="0" relativeHeight="251658245" behindDoc="1" locked="0" layoutInCell="1" allowOverlap="1" wp14:anchorId="300D6193" wp14:editId="0C65237D">
            <wp:simplePos x="0" y="0"/>
            <wp:positionH relativeFrom="column">
              <wp:posOffset>-124460</wp:posOffset>
            </wp:positionH>
            <wp:positionV relativeFrom="paragraph">
              <wp:posOffset>222250</wp:posOffset>
            </wp:positionV>
            <wp:extent cx="290830" cy="290830"/>
            <wp:effectExtent l="0" t="0" r="0" b="0"/>
            <wp:wrapTight wrapText="bothSides">
              <wp:wrapPolygon edited="0">
                <wp:start x="5659" y="1886"/>
                <wp:lineTo x="1886" y="8489"/>
                <wp:lineTo x="1886" y="12262"/>
                <wp:lineTo x="5659" y="18865"/>
                <wp:lineTo x="15092" y="18865"/>
                <wp:lineTo x="17921" y="14148"/>
                <wp:lineTo x="17921" y="6603"/>
                <wp:lineTo x="15092" y="1886"/>
                <wp:lineTo x="5659" y="1886"/>
              </wp:wrapPolygon>
            </wp:wrapTight>
            <wp:docPr id="62" name="Picture 6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eb address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39B1">
        <w:rPr>
          <w:rFonts w:ascii="Arial" w:hAnsi="Arial" w:cs="Arial"/>
          <w:color w:val="505359"/>
          <w:sz w:val="20"/>
          <w:szCs w:val="20"/>
        </w:rPr>
        <w:t>(+27) 8</w:t>
      </w:r>
      <w:r w:rsidR="008D5D63">
        <w:rPr>
          <w:rFonts w:ascii="Arial" w:hAnsi="Arial" w:cs="Arial"/>
          <w:color w:val="505359"/>
          <w:sz w:val="20"/>
          <w:szCs w:val="20"/>
        </w:rPr>
        <w:t>6</w:t>
      </w:r>
      <w:r w:rsidRPr="00BF39B1">
        <w:rPr>
          <w:rFonts w:ascii="Arial" w:hAnsi="Arial" w:cs="Arial"/>
          <w:color w:val="505359"/>
          <w:sz w:val="20"/>
          <w:szCs w:val="20"/>
        </w:rPr>
        <w:t xml:space="preserve"> 137 88</w:t>
      </w:r>
      <w:r w:rsidR="008D5D63">
        <w:rPr>
          <w:rFonts w:ascii="Arial" w:hAnsi="Arial" w:cs="Arial"/>
          <w:color w:val="505359"/>
          <w:sz w:val="20"/>
          <w:szCs w:val="20"/>
        </w:rPr>
        <w:t>39</w:t>
      </w:r>
    </w:p>
    <w:p w14:paraId="4C1E500C" w14:textId="77777777" w:rsidR="00A61753" w:rsidRDefault="00BF39B1" w:rsidP="008F0E3E">
      <w:pPr>
        <w:pStyle w:val="Footer"/>
        <w:jc w:val="both"/>
        <w:rPr>
          <w:rFonts w:ascii="Arial" w:hAnsi="Arial" w:cs="Arial"/>
          <w:color w:val="86C965"/>
          <w:sz w:val="20"/>
          <w:szCs w:val="20"/>
        </w:rPr>
      </w:pPr>
      <w:r w:rsidRPr="00BF39B1">
        <w:rPr>
          <w:rFonts w:ascii="Arial" w:hAnsi="Arial" w:cs="Arial"/>
          <w:noProof/>
          <w:color w:val="86C965"/>
          <w:sz w:val="20"/>
          <w:szCs w:val="20"/>
        </w:rPr>
        <w:drawing>
          <wp:anchor distT="0" distB="0" distL="114300" distR="114300" simplePos="0" relativeHeight="251658247" behindDoc="1" locked="0" layoutInCell="1" allowOverlap="1" wp14:anchorId="1F0F3925" wp14:editId="261005E7">
            <wp:simplePos x="0" y="0"/>
            <wp:positionH relativeFrom="column">
              <wp:posOffset>-124460</wp:posOffset>
            </wp:positionH>
            <wp:positionV relativeFrom="paragraph">
              <wp:posOffset>213995</wp:posOffset>
            </wp:positionV>
            <wp:extent cx="290830" cy="290830"/>
            <wp:effectExtent l="0" t="0" r="1270" b="0"/>
            <wp:wrapTight wrapText="bothSides">
              <wp:wrapPolygon edited="0">
                <wp:start x="8489" y="943"/>
                <wp:lineTo x="2830" y="8489"/>
                <wp:lineTo x="1886" y="18865"/>
                <wp:lineTo x="19808" y="18865"/>
                <wp:lineTo x="20751" y="14148"/>
                <wp:lineTo x="16978" y="7546"/>
                <wp:lineTo x="12262" y="943"/>
                <wp:lineTo x="8489" y="943"/>
              </wp:wrapPolygon>
            </wp:wrapTight>
            <wp:docPr id="63" name="Picture 63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eb address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1753">
        <w:rPr>
          <w:rFonts w:ascii="Arial" w:hAnsi="Arial" w:cs="Arial"/>
          <w:color w:val="86C965"/>
          <w:sz w:val="20"/>
          <w:szCs w:val="20"/>
        </w:rPr>
        <w:t xml:space="preserve"> </w:t>
      </w:r>
      <w:r w:rsidRPr="00BF39B1">
        <w:rPr>
          <w:rFonts w:ascii="Arial" w:hAnsi="Arial" w:cs="Arial"/>
          <w:color w:val="86C965"/>
          <w:sz w:val="20"/>
          <w:szCs w:val="20"/>
        </w:rPr>
        <w:t xml:space="preserve">www.estudysa.co.za </w:t>
      </w:r>
    </w:p>
    <w:p w14:paraId="41F1B4DA" w14:textId="77777777" w:rsidR="00BF39B1" w:rsidRPr="00A61753" w:rsidRDefault="00244694" w:rsidP="008F0E3E">
      <w:pPr>
        <w:pStyle w:val="Footer"/>
        <w:jc w:val="both"/>
        <w:rPr>
          <w:rFonts w:ascii="Arial" w:hAnsi="Arial" w:cs="Arial"/>
          <w:color w:val="86C965"/>
          <w:sz w:val="20"/>
          <w:szCs w:val="20"/>
        </w:rPr>
      </w:pPr>
      <w:r>
        <w:rPr>
          <w:rFonts w:ascii="Arial" w:hAnsi="Arial" w:cs="Arial"/>
          <w:color w:val="505359"/>
          <w:sz w:val="20"/>
          <w:szCs w:val="20"/>
        </w:rPr>
        <w:t>62</w:t>
      </w:r>
      <w:r w:rsidR="00BF39B1" w:rsidRPr="00BF39B1">
        <w:rPr>
          <w:rFonts w:ascii="Arial" w:hAnsi="Arial" w:cs="Arial"/>
          <w:color w:val="505359"/>
          <w:sz w:val="20"/>
          <w:szCs w:val="20"/>
        </w:rPr>
        <w:t xml:space="preserve"> Hesketh Drive, </w:t>
      </w:r>
      <w:proofErr w:type="spellStart"/>
      <w:r w:rsidR="00BF39B1" w:rsidRPr="00BF39B1">
        <w:rPr>
          <w:rFonts w:ascii="Arial" w:hAnsi="Arial" w:cs="Arial"/>
          <w:color w:val="505359"/>
          <w:sz w:val="20"/>
          <w:szCs w:val="20"/>
        </w:rPr>
        <w:t>Moreleta</w:t>
      </w:r>
      <w:proofErr w:type="spellEnd"/>
      <w:r w:rsidR="00BF39B1" w:rsidRPr="00BF39B1">
        <w:rPr>
          <w:rFonts w:ascii="Arial" w:hAnsi="Arial" w:cs="Arial"/>
          <w:color w:val="505359"/>
          <w:sz w:val="20"/>
          <w:szCs w:val="20"/>
        </w:rPr>
        <w:t xml:space="preserve"> Park, Pretoria</w:t>
      </w:r>
      <w:r w:rsidR="008D5D63">
        <w:rPr>
          <w:rFonts w:ascii="Arial" w:hAnsi="Arial" w:cs="Arial"/>
          <w:color w:val="505359"/>
          <w:sz w:val="20"/>
          <w:szCs w:val="20"/>
        </w:rPr>
        <w:t>, South Africa, 0181</w:t>
      </w:r>
    </w:p>
    <w:p w14:paraId="70B3D686" w14:textId="77777777" w:rsidR="00BF39B1" w:rsidRPr="00BF39B1" w:rsidRDefault="00BF39B1" w:rsidP="008F0E3E">
      <w:pPr>
        <w:pStyle w:val="Footer"/>
        <w:jc w:val="both"/>
        <w:rPr>
          <w:rFonts w:ascii="Arial" w:hAnsi="Arial" w:cs="Arial"/>
          <w:color w:val="505359"/>
          <w:sz w:val="20"/>
          <w:szCs w:val="20"/>
        </w:rPr>
      </w:pPr>
    </w:p>
    <w:p w14:paraId="3E39CFE3" w14:textId="31DB4CAB" w:rsidR="00BF39B1" w:rsidRPr="00BF39B1" w:rsidRDefault="00BF39B1" w:rsidP="008F0E3E">
      <w:pPr>
        <w:pStyle w:val="Footer"/>
        <w:jc w:val="both"/>
        <w:rPr>
          <w:rFonts w:ascii="Arial" w:hAnsi="Arial" w:cs="Arial"/>
          <w:color w:val="505359"/>
          <w:sz w:val="20"/>
          <w:szCs w:val="20"/>
        </w:rPr>
      </w:pPr>
      <w:proofErr w:type="spellStart"/>
      <w:r w:rsidRPr="00BF39B1">
        <w:rPr>
          <w:rFonts w:ascii="Arial" w:hAnsi="Arial" w:cs="Arial"/>
          <w:color w:val="505359"/>
          <w:sz w:val="20"/>
          <w:szCs w:val="20"/>
        </w:rPr>
        <w:t>eSTUDY</w:t>
      </w:r>
      <w:proofErr w:type="spellEnd"/>
      <w:r w:rsidRPr="00BF39B1">
        <w:rPr>
          <w:rFonts w:ascii="Arial" w:hAnsi="Arial" w:cs="Arial"/>
          <w:color w:val="505359"/>
          <w:sz w:val="20"/>
          <w:szCs w:val="20"/>
        </w:rPr>
        <w:t xml:space="preserve"> (P</w:t>
      </w:r>
      <w:r w:rsidR="008D5D63">
        <w:rPr>
          <w:rFonts w:ascii="Arial" w:hAnsi="Arial" w:cs="Arial"/>
          <w:color w:val="505359"/>
          <w:sz w:val="20"/>
          <w:szCs w:val="20"/>
        </w:rPr>
        <w:t>ty</w:t>
      </w:r>
      <w:r w:rsidRPr="00BF39B1">
        <w:rPr>
          <w:rFonts w:ascii="Arial" w:hAnsi="Arial" w:cs="Arial"/>
          <w:color w:val="505359"/>
          <w:sz w:val="20"/>
          <w:szCs w:val="20"/>
        </w:rPr>
        <w:t>) Ltd</w:t>
      </w:r>
      <w:r>
        <w:rPr>
          <w:rFonts w:ascii="Arial" w:hAnsi="Arial" w:cs="Arial"/>
          <w:color w:val="505359"/>
          <w:sz w:val="20"/>
          <w:szCs w:val="20"/>
        </w:rPr>
        <w:t xml:space="preserve"> | </w:t>
      </w:r>
      <w:r w:rsidRPr="00BF39B1">
        <w:rPr>
          <w:rFonts w:ascii="Arial" w:hAnsi="Arial" w:cs="Arial"/>
          <w:color w:val="505359"/>
          <w:sz w:val="20"/>
          <w:szCs w:val="20"/>
        </w:rPr>
        <w:t>2015/296051/07</w:t>
      </w:r>
    </w:p>
    <w:p w14:paraId="4AE8FF05" w14:textId="77777777" w:rsidR="00BF39B1" w:rsidRPr="00BF39B1" w:rsidRDefault="00BF39B1" w:rsidP="008F0E3E">
      <w:pPr>
        <w:rPr>
          <w:rFonts w:ascii="Arial" w:hAnsi="Arial" w:cs="Arial"/>
          <w:color w:val="505359"/>
          <w:sz w:val="20"/>
          <w:szCs w:val="20"/>
        </w:rPr>
      </w:pPr>
    </w:p>
    <w:p w14:paraId="678C4E90" w14:textId="7E060F1B" w:rsidR="00BA3EAD" w:rsidRPr="00BF39B1" w:rsidRDefault="00BF39B1" w:rsidP="008F0E3E">
      <w:pPr>
        <w:rPr>
          <w:rFonts w:ascii="Arial" w:hAnsi="Arial" w:cs="Arial"/>
          <w:color w:val="505359"/>
          <w:sz w:val="20"/>
          <w:szCs w:val="20"/>
        </w:rPr>
      </w:pPr>
      <w:r w:rsidRPr="00BF39B1">
        <w:rPr>
          <w:rFonts w:ascii="Arial" w:hAnsi="Arial" w:cs="Arial"/>
          <w:color w:val="505359"/>
          <w:sz w:val="20"/>
          <w:szCs w:val="20"/>
        </w:rPr>
        <w:t>Directors: G Visser Snr</w:t>
      </w:r>
      <w:r w:rsidR="00482B13">
        <w:rPr>
          <w:rFonts w:ascii="Arial" w:hAnsi="Arial" w:cs="Arial"/>
          <w:color w:val="505359"/>
          <w:sz w:val="20"/>
          <w:szCs w:val="20"/>
        </w:rPr>
        <w:t xml:space="preserve"> &amp;</w:t>
      </w:r>
      <w:r w:rsidRPr="00BF39B1">
        <w:rPr>
          <w:rFonts w:ascii="Arial" w:hAnsi="Arial" w:cs="Arial"/>
          <w:color w:val="505359"/>
          <w:sz w:val="20"/>
          <w:szCs w:val="20"/>
        </w:rPr>
        <w:t xml:space="preserve"> K Malebye </w:t>
      </w:r>
    </w:p>
    <w:p w14:paraId="0CAECBCC" w14:textId="77777777" w:rsidR="00BF39B1" w:rsidRDefault="00BF39B1" w:rsidP="008F0E3E">
      <w:pPr>
        <w:rPr>
          <w:sz w:val="20"/>
          <w:szCs w:val="20"/>
        </w:rPr>
      </w:pPr>
    </w:p>
    <w:p w14:paraId="28CD10A6" w14:textId="77777777" w:rsidR="00A61753" w:rsidRPr="00BF39B1" w:rsidRDefault="00A61753" w:rsidP="008F0E3E">
      <w:pPr>
        <w:rPr>
          <w:sz w:val="20"/>
          <w:szCs w:val="20"/>
        </w:rPr>
      </w:pPr>
    </w:p>
    <w:p w14:paraId="5E048B57" w14:textId="77777777" w:rsidR="00A61753" w:rsidRDefault="00A61753" w:rsidP="008F0E3E">
      <w:r>
        <w:br w:type="page"/>
      </w:r>
    </w:p>
    <w:p w14:paraId="687DE34D" w14:textId="20F9D569" w:rsidR="00841856" w:rsidRDefault="00841856" w:rsidP="00056A91">
      <w:pPr>
        <w:jc w:val="center"/>
        <w:rPr>
          <w:rFonts w:ascii="Arial" w:hAnsi="Arial" w:cs="Arial"/>
          <w:b/>
          <w:bCs/>
          <w:color w:val="1376BC"/>
        </w:rPr>
      </w:pPr>
      <w:r w:rsidRPr="00056A91">
        <w:rPr>
          <w:rFonts w:ascii="Arial" w:hAnsi="Arial" w:cs="Arial"/>
          <w:b/>
          <w:bCs/>
          <w:color w:val="1376BC"/>
        </w:rPr>
        <w:lastRenderedPageBreak/>
        <w:t>PANEL EVALUATION OUTCOME</w:t>
      </w:r>
    </w:p>
    <w:p w14:paraId="2B7CDF88" w14:textId="77777777" w:rsidR="007A6A2B" w:rsidRPr="00056A91" w:rsidRDefault="007A6A2B" w:rsidP="00056A91">
      <w:pPr>
        <w:jc w:val="center"/>
        <w:rPr>
          <w:rFonts w:ascii="Arial" w:hAnsi="Arial" w:cs="Arial"/>
          <w:b/>
          <w:bCs/>
          <w:color w:val="1376BC"/>
        </w:rPr>
      </w:pPr>
    </w:p>
    <w:p w14:paraId="6C4CAC81" w14:textId="77777777" w:rsidR="00DC44E9" w:rsidRDefault="00DC44E9" w:rsidP="008F0E3E">
      <w:pPr>
        <w:rPr>
          <w:rFonts w:ascii="Arial" w:hAnsi="Arial" w:cs="Arial"/>
          <w:color w:val="505359"/>
        </w:rPr>
      </w:pPr>
    </w:p>
    <w:p w14:paraId="00D46C0C" w14:textId="3350420A" w:rsidR="00841856" w:rsidRPr="00841856" w:rsidRDefault="4BDF9FD9" w:rsidP="008F0E3E">
      <w:pPr>
        <w:rPr>
          <w:rFonts w:ascii="Arial" w:hAnsi="Arial" w:cs="Arial"/>
          <w:color w:val="505359"/>
        </w:rPr>
      </w:pPr>
      <w:r w:rsidRPr="6C9BD90C">
        <w:rPr>
          <w:rFonts w:ascii="Arial" w:hAnsi="Arial" w:cs="Arial"/>
          <w:b/>
          <w:bCs/>
          <w:color w:val="505359"/>
        </w:rPr>
        <w:t xml:space="preserve">Mentee: </w:t>
      </w:r>
      <w:r w:rsidR="002F1E37" w:rsidRPr="6C9BD90C">
        <w:rPr>
          <w:rFonts w:ascii="Arial" w:hAnsi="Arial" w:cs="Arial"/>
          <w:b/>
          <w:bCs/>
          <w:color w:val="505359"/>
        </w:rPr>
        <w:t>______________________</w:t>
      </w:r>
    </w:p>
    <w:p w14:paraId="18F93117" w14:textId="6BEE139F" w:rsidR="00056A91" w:rsidRDefault="00056A91" w:rsidP="008F0E3E">
      <w:pPr>
        <w:rPr>
          <w:rFonts w:ascii="Arial" w:hAnsi="Arial" w:cs="Arial"/>
          <w:b/>
          <w:bCs/>
          <w:color w:val="505359"/>
        </w:rPr>
      </w:pPr>
    </w:p>
    <w:p w14:paraId="2773AE9A" w14:textId="77777777" w:rsidR="007A6A2B" w:rsidRDefault="007A6A2B" w:rsidP="008F0E3E">
      <w:pPr>
        <w:rPr>
          <w:rFonts w:ascii="Arial" w:hAnsi="Arial" w:cs="Arial"/>
          <w:b/>
          <w:bCs/>
          <w:color w:val="505359"/>
        </w:rPr>
      </w:pPr>
    </w:p>
    <w:p w14:paraId="7041C174" w14:textId="290247DC" w:rsidR="00841856" w:rsidRPr="005B306C" w:rsidRDefault="00841856" w:rsidP="008F0E3E">
      <w:pPr>
        <w:rPr>
          <w:rFonts w:ascii="Arial" w:hAnsi="Arial" w:cs="Arial"/>
          <w:b/>
          <w:bCs/>
          <w:color w:val="505359"/>
        </w:rPr>
      </w:pPr>
      <w:r w:rsidRPr="004E3E1F">
        <w:rPr>
          <w:rFonts w:ascii="Arial" w:hAnsi="Arial" w:cs="Arial"/>
          <w:b/>
          <w:bCs/>
          <w:color w:val="505359"/>
        </w:rPr>
        <w:t>Organisation:</w:t>
      </w:r>
      <w:r w:rsidR="6969594D" w:rsidRPr="6C9BD90C">
        <w:rPr>
          <w:rFonts w:ascii="Arial" w:hAnsi="Arial" w:cs="Arial"/>
          <w:b/>
          <w:bCs/>
          <w:color w:val="505359"/>
        </w:rPr>
        <w:t xml:space="preserve"> </w:t>
      </w:r>
      <w:r w:rsidR="00004C13">
        <w:rPr>
          <w:rFonts w:ascii="Arial" w:hAnsi="Arial" w:cs="Arial"/>
          <w:b/>
          <w:bCs/>
          <w:color w:val="505359"/>
        </w:rPr>
        <w:t xml:space="preserve"> </w:t>
      </w:r>
      <w:r w:rsidR="00730285">
        <w:tab/>
      </w:r>
      <w:r w:rsidR="00730285">
        <w:rPr>
          <w:rFonts w:ascii="Arial" w:hAnsi="Arial" w:cs="Arial"/>
          <w:b/>
          <w:bCs/>
          <w:color w:val="505359"/>
        </w:rPr>
        <w:t>___________</w:t>
      </w:r>
    </w:p>
    <w:p w14:paraId="19EB1E17" w14:textId="77777777" w:rsidR="007A6A2B" w:rsidRPr="00841856" w:rsidRDefault="007A6A2B" w:rsidP="008F0E3E">
      <w:pPr>
        <w:rPr>
          <w:rFonts w:ascii="Arial" w:hAnsi="Arial" w:cs="Arial"/>
          <w:color w:val="505359"/>
        </w:rPr>
      </w:pPr>
    </w:p>
    <w:p w14:paraId="7B119364" w14:textId="77777777" w:rsidR="00056A91" w:rsidRDefault="00056A91" w:rsidP="008F0E3E">
      <w:pPr>
        <w:rPr>
          <w:rFonts w:ascii="Arial" w:hAnsi="Arial" w:cs="Arial"/>
          <w:b/>
          <w:bCs/>
          <w:color w:val="505359"/>
        </w:rPr>
      </w:pPr>
    </w:p>
    <w:p w14:paraId="515F074D" w14:textId="578B8EAC" w:rsidR="00841856" w:rsidRPr="00841856" w:rsidRDefault="00841856" w:rsidP="008F0E3E">
      <w:pPr>
        <w:rPr>
          <w:rFonts w:ascii="Arial" w:hAnsi="Arial" w:cs="Arial"/>
          <w:color w:val="505359"/>
        </w:rPr>
      </w:pPr>
      <w:r w:rsidRPr="004E3E1F">
        <w:rPr>
          <w:rFonts w:ascii="Arial" w:hAnsi="Arial" w:cs="Arial"/>
          <w:b/>
          <w:bCs/>
          <w:color w:val="505359"/>
        </w:rPr>
        <w:t>Panel Session Date:</w:t>
      </w:r>
      <w:r w:rsidR="0928DD83" w:rsidRPr="0D9CFC11">
        <w:rPr>
          <w:rFonts w:ascii="Arial" w:hAnsi="Arial" w:cs="Arial"/>
          <w:b/>
          <w:bCs/>
          <w:color w:val="505359"/>
        </w:rPr>
        <w:t xml:space="preserve"> </w:t>
      </w:r>
      <w:r w:rsidR="002464DF" w:rsidRPr="0D9CFC11">
        <w:rPr>
          <w:rFonts w:ascii="Arial" w:hAnsi="Arial" w:cs="Arial"/>
          <w:color w:val="505359"/>
        </w:rPr>
        <w:t>__</w:t>
      </w:r>
      <w:r w:rsidR="002464DF">
        <w:rPr>
          <w:rFonts w:ascii="Arial" w:hAnsi="Arial" w:cs="Arial"/>
          <w:color w:val="505359"/>
        </w:rPr>
        <w:t xml:space="preserve"> / __ / 20__</w:t>
      </w:r>
    </w:p>
    <w:p w14:paraId="25A768B8" w14:textId="3B330A79" w:rsidR="00841856" w:rsidRPr="00841856" w:rsidRDefault="003122C9" w:rsidP="008F0E3E">
      <w:pPr>
        <w:rPr>
          <w:rFonts w:ascii="Arial" w:hAnsi="Arial" w:cs="Arial"/>
          <w:color w:val="505359"/>
        </w:rPr>
      </w:pPr>
      <w:r>
        <w:rPr>
          <w:rFonts w:ascii="Arial" w:hAnsi="Arial" w:cs="Arial"/>
          <w:color w:val="505359"/>
        </w:rPr>
        <w:tab/>
      </w:r>
    </w:p>
    <w:p w14:paraId="34B021F1" w14:textId="3113B935" w:rsidR="00841856" w:rsidRDefault="00841856" w:rsidP="008F0E3E">
      <w:pPr>
        <w:rPr>
          <w:rFonts w:ascii="Arial" w:hAnsi="Arial" w:cs="Arial"/>
          <w:color w:val="505359"/>
        </w:rPr>
      </w:pPr>
      <w:r w:rsidRPr="00841856">
        <w:rPr>
          <w:rFonts w:ascii="Arial" w:hAnsi="Arial" w:cs="Arial"/>
          <w:color w:val="505359"/>
        </w:rPr>
        <w:t>The mentee must prepare a presentation about his/her twelve (12) month experience during the</w:t>
      </w:r>
      <w:r>
        <w:rPr>
          <w:rFonts w:ascii="Arial" w:hAnsi="Arial" w:cs="Arial"/>
          <w:color w:val="505359"/>
        </w:rPr>
        <w:t xml:space="preserve"> </w:t>
      </w:r>
      <w:r w:rsidRPr="00841856">
        <w:rPr>
          <w:rFonts w:ascii="Arial" w:hAnsi="Arial" w:cs="Arial"/>
          <w:color w:val="505359"/>
        </w:rPr>
        <w:t>programme. The session serves as a visual presentation of the report that was signed off by the mentor.</w:t>
      </w:r>
    </w:p>
    <w:p w14:paraId="5CB4F946" w14:textId="77777777" w:rsidR="00841856" w:rsidRPr="00841856" w:rsidRDefault="00841856" w:rsidP="008F0E3E">
      <w:pPr>
        <w:rPr>
          <w:rFonts w:ascii="Arial" w:hAnsi="Arial" w:cs="Arial"/>
          <w:color w:val="505359"/>
        </w:rPr>
      </w:pPr>
    </w:p>
    <w:p w14:paraId="46C62B89" w14:textId="7A8C9778" w:rsidR="00841856" w:rsidRDefault="00841856" w:rsidP="008F0E3E">
      <w:pPr>
        <w:rPr>
          <w:rFonts w:ascii="Arial" w:hAnsi="Arial" w:cs="Arial"/>
          <w:color w:val="505359"/>
        </w:rPr>
      </w:pPr>
      <w:r w:rsidRPr="00841856">
        <w:rPr>
          <w:rFonts w:ascii="Arial" w:hAnsi="Arial" w:cs="Arial"/>
          <w:color w:val="505359"/>
        </w:rPr>
        <w:t xml:space="preserve">Use the </w:t>
      </w:r>
      <w:r w:rsidR="000400DD">
        <w:rPr>
          <w:rFonts w:ascii="Arial" w:hAnsi="Arial" w:cs="Arial"/>
          <w:color w:val="505359"/>
        </w:rPr>
        <w:t>below-mentioned</w:t>
      </w:r>
      <w:r w:rsidRPr="00841856">
        <w:rPr>
          <w:rFonts w:ascii="Arial" w:hAnsi="Arial" w:cs="Arial"/>
          <w:color w:val="505359"/>
        </w:rPr>
        <w:t xml:space="preserve"> structures on the following pages as </w:t>
      </w:r>
      <w:r w:rsidR="000400DD">
        <w:rPr>
          <w:rFonts w:ascii="Arial" w:hAnsi="Arial" w:cs="Arial"/>
          <w:color w:val="505359"/>
        </w:rPr>
        <w:t xml:space="preserve">a </w:t>
      </w:r>
      <w:r w:rsidRPr="00841856">
        <w:rPr>
          <w:rFonts w:ascii="Arial" w:hAnsi="Arial" w:cs="Arial"/>
          <w:color w:val="505359"/>
        </w:rPr>
        <w:t>guideline to provide a total percentage</w:t>
      </w:r>
      <w:r>
        <w:rPr>
          <w:rFonts w:ascii="Arial" w:hAnsi="Arial" w:cs="Arial"/>
          <w:color w:val="505359"/>
        </w:rPr>
        <w:t xml:space="preserve"> </w:t>
      </w:r>
      <w:r w:rsidRPr="00841856">
        <w:rPr>
          <w:rFonts w:ascii="Arial" w:hAnsi="Arial" w:cs="Arial"/>
          <w:color w:val="505359"/>
        </w:rPr>
        <w:t>score for the mentee.</w:t>
      </w:r>
    </w:p>
    <w:p w14:paraId="16F67BB7" w14:textId="77777777" w:rsidR="00841856" w:rsidRPr="00841856" w:rsidRDefault="00841856" w:rsidP="008F0E3E">
      <w:pPr>
        <w:rPr>
          <w:rFonts w:ascii="Arial" w:hAnsi="Arial" w:cs="Arial"/>
          <w:color w:val="505359"/>
        </w:rPr>
      </w:pPr>
    </w:p>
    <w:p w14:paraId="3B80F1EC" w14:textId="77777777" w:rsidR="00841856" w:rsidRPr="00841856" w:rsidRDefault="00841856" w:rsidP="008F0E3E">
      <w:pPr>
        <w:rPr>
          <w:rFonts w:ascii="Arial" w:hAnsi="Arial" w:cs="Arial"/>
          <w:color w:val="505359"/>
        </w:rPr>
      </w:pPr>
      <w:r w:rsidRPr="00841856">
        <w:rPr>
          <w:rFonts w:ascii="Arial" w:hAnsi="Arial" w:cs="Arial"/>
          <w:color w:val="505359"/>
        </w:rPr>
        <w:t>The final panel evaluation will consist of two marks:</w:t>
      </w:r>
    </w:p>
    <w:p w14:paraId="5CCDCBB1" w14:textId="1C707936" w:rsidR="00841856" w:rsidRPr="00841856" w:rsidRDefault="00841856" w:rsidP="008F0E3E">
      <w:pPr>
        <w:rPr>
          <w:rFonts w:ascii="Arial" w:hAnsi="Arial" w:cs="Arial"/>
          <w:color w:val="505359"/>
        </w:rPr>
      </w:pPr>
      <w:r w:rsidRPr="00841856">
        <w:rPr>
          <w:rFonts w:ascii="Arial" w:hAnsi="Arial" w:cs="Arial"/>
          <w:color w:val="505359"/>
        </w:rPr>
        <w:t>1. Presentation Skills</w:t>
      </w:r>
      <w:r w:rsidR="004E3E1F">
        <w:rPr>
          <w:rFonts w:ascii="Arial" w:hAnsi="Arial" w:cs="Arial"/>
          <w:color w:val="505359"/>
        </w:rPr>
        <w:t>: Part A</w:t>
      </w:r>
    </w:p>
    <w:p w14:paraId="5E0C20C9" w14:textId="1925709C" w:rsidR="00841856" w:rsidRDefault="00841856" w:rsidP="008F0E3E">
      <w:pPr>
        <w:rPr>
          <w:rFonts w:ascii="Arial" w:hAnsi="Arial" w:cs="Arial"/>
          <w:color w:val="505359"/>
        </w:rPr>
      </w:pPr>
      <w:r w:rsidRPr="00841856">
        <w:rPr>
          <w:rFonts w:ascii="Arial" w:hAnsi="Arial" w:cs="Arial"/>
          <w:color w:val="505359"/>
        </w:rPr>
        <w:t>2. Presenting of the report</w:t>
      </w:r>
      <w:r w:rsidR="004E3E1F">
        <w:rPr>
          <w:rFonts w:ascii="Arial" w:hAnsi="Arial" w:cs="Arial"/>
          <w:color w:val="505359"/>
        </w:rPr>
        <w:t>: Part B</w:t>
      </w:r>
      <w:r w:rsidRPr="00841856">
        <w:rPr>
          <w:rFonts w:ascii="Arial" w:hAnsi="Arial" w:cs="Arial"/>
          <w:color w:val="505359"/>
        </w:rPr>
        <w:t>.</w:t>
      </w:r>
    </w:p>
    <w:p w14:paraId="35AB3C89" w14:textId="77777777" w:rsidR="00841856" w:rsidRPr="00841856" w:rsidRDefault="00841856" w:rsidP="008F0E3E">
      <w:pPr>
        <w:rPr>
          <w:rFonts w:ascii="Arial" w:hAnsi="Arial" w:cs="Arial"/>
          <w:color w:val="505359"/>
        </w:rPr>
      </w:pPr>
    </w:p>
    <w:p w14:paraId="47DE7EDD" w14:textId="3EB23B12" w:rsidR="00A61753" w:rsidRDefault="00841856" w:rsidP="008F0E3E">
      <w:pPr>
        <w:rPr>
          <w:rFonts w:ascii="Arial" w:hAnsi="Arial" w:cs="Arial"/>
          <w:color w:val="505359"/>
        </w:rPr>
      </w:pPr>
      <w:r w:rsidRPr="00841856">
        <w:rPr>
          <w:rFonts w:ascii="Arial" w:hAnsi="Arial" w:cs="Arial"/>
          <w:color w:val="505359"/>
        </w:rPr>
        <w:t>The mentee must achieve 65% to pass the year.</w:t>
      </w:r>
    </w:p>
    <w:p w14:paraId="5690F5E8" w14:textId="1236B35B" w:rsidR="00841856" w:rsidRDefault="00841856" w:rsidP="008F0E3E">
      <w:pPr>
        <w:rPr>
          <w:rFonts w:ascii="Arial" w:hAnsi="Arial" w:cs="Arial"/>
          <w:color w:val="505359"/>
        </w:rPr>
      </w:pPr>
    </w:p>
    <w:p w14:paraId="578B5704" w14:textId="17960DB2" w:rsidR="00841856" w:rsidRDefault="00841856" w:rsidP="008F0E3E">
      <w:pPr>
        <w:rPr>
          <w:rFonts w:ascii="Arial" w:hAnsi="Arial" w:cs="Arial"/>
          <w:color w:val="505359"/>
        </w:rPr>
      </w:pPr>
    </w:p>
    <w:p w14:paraId="729825F3" w14:textId="51F4D5A2" w:rsidR="00841856" w:rsidRDefault="00841856" w:rsidP="008F0E3E">
      <w:pPr>
        <w:rPr>
          <w:rFonts w:ascii="Arial" w:hAnsi="Arial" w:cs="Arial"/>
          <w:color w:val="505359"/>
        </w:rPr>
      </w:pPr>
    </w:p>
    <w:p w14:paraId="38B49985" w14:textId="03724BDA" w:rsidR="00841856" w:rsidRDefault="00841856" w:rsidP="008F0E3E">
      <w:pPr>
        <w:rPr>
          <w:rFonts w:ascii="Arial" w:hAnsi="Arial" w:cs="Arial"/>
          <w:color w:val="505359"/>
        </w:rPr>
      </w:pPr>
    </w:p>
    <w:p w14:paraId="52D49714" w14:textId="40B4AC8A" w:rsidR="00841856" w:rsidRDefault="00841856" w:rsidP="008F0E3E">
      <w:pPr>
        <w:rPr>
          <w:rFonts w:ascii="Arial" w:hAnsi="Arial" w:cs="Arial"/>
          <w:color w:val="505359"/>
        </w:rPr>
      </w:pPr>
    </w:p>
    <w:p w14:paraId="6E4BEE8A" w14:textId="720B1E1D" w:rsidR="00841856" w:rsidRDefault="00841856" w:rsidP="008F0E3E">
      <w:pPr>
        <w:rPr>
          <w:rFonts w:ascii="Arial" w:hAnsi="Arial" w:cs="Arial"/>
          <w:color w:val="505359"/>
        </w:rPr>
      </w:pPr>
    </w:p>
    <w:p w14:paraId="2F8F33A6" w14:textId="23BD3D8D" w:rsidR="00841856" w:rsidRDefault="00841856" w:rsidP="008F0E3E">
      <w:pPr>
        <w:rPr>
          <w:rFonts w:ascii="Arial" w:hAnsi="Arial" w:cs="Arial"/>
          <w:color w:val="505359"/>
        </w:rPr>
      </w:pPr>
    </w:p>
    <w:p w14:paraId="2DEF0053" w14:textId="44EC292C" w:rsidR="00841856" w:rsidRDefault="00841856" w:rsidP="008F0E3E">
      <w:pPr>
        <w:rPr>
          <w:rFonts w:ascii="Arial" w:hAnsi="Arial" w:cs="Arial"/>
          <w:color w:val="505359"/>
        </w:rPr>
      </w:pPr>
    </w:p>
    <w:p w14:paraId="32F45F97" w14:textId="6403FF31" w:rsidR="00841856" w:rsidRDefault="00841856" w:rsidP="008F0E3E">
      <w:pPr>
        <w:rPr>
          <w:rFonts w:ascii="Arial" w:hAnsi="Arial" w:cs="Arial"/>
          <w:color w:val="505359"/>
        </w:rPr>
      </w:pPr>
    </w:p>
    <w:p w14:paraId="0861E4C1" w14:textId="2E916D72" w:rsidR="00841856" w:rsidRDefault="00841856" w:rsidP="008F0E3E">
      <w:pPr>
        <w:rPr>
          <w:rFonts w:ascii="Arial" w:hAnsi="Arial" w:cs="Arial"/>
          <w:color w:val="505359"/>
        </w:rPr>
      </w:pPr>
    </w:p>
    <w:p w14:paraId="1C208422" w14:textId="2679DE66" w:rsidR="00841856" w:rsidRDefault="00841856" w:rsidP="008F0E3E">
      <w:pPr>
        <w:rPr>
          <w:rFonts w:ascii="Arial" w:hAnsi="Arial" w:cs="Arial"/>
          <w:color w:val="505359"/>
        </w:rPr>
      </w:pPr>
    </w:p>
    <w:p w14:paraId="2C55C4ED" w14:textId="717071B7" w:rsidR="00841856" w:rsidRDefault="00841856" w:rsidP="008F0E3E">
      <w:pPr>
        <w:rPr>
          <w:rFonts w:ascii="Arial" w:hAnsi="Arial" w:cs="Arial"/>
          <w:color w:val="505359"/>
        </w:rPr>
      </w:pPr>
    </w:p>
    <w:p w14:paraId="01C76D79" w14:textId="5ABF7553" w:rsidR="00841856" w:rsidRDefault="00841856" w:rsidP="008F0E3E">
      <w:pPr>
        <w:rPr>
          <w:rFonts w:ascii="Arial" w:hAnsi="Arial" w:cs="Arial"/>
          <w:color w:val="505359"/>
        </w:rPr>
      </w:pPr>
    </w:p>
    <w:p w14:paraId="7E04DE19" w14:textId="1EFE75C6" w:rsidR="00841856" w:rsidRDefault="00841856" w:rsidP="008F0E3E">
      <w:pPr>
        <w:rPr>
          <w:rFonts w:ascii="Arial" w:hAnsi="Arial" w:cs="Arial"/>
          <w:color w:val="505359"/>
        </w:rPr>
      </w:pPr>
    </w:p>
    <w:p w14:paraId="22F8E38E" w14:textId="52737B88" w:rsidR="008F0E3E" w:rsidRDefault="008F0E3E" w:rsidP="008F0E3E">
      <w:pPr>
        <w:rPr>
          <w:rFonts w:ascii="Arial" w:hAnsi="Arial" w:cs="Arial"/>
          <w:color w:val="505359"/>
        </w:rPr>
      </w:pPr>
    </w:p>
    <w:p w14:paraId="3356F21D" w14:textId="299316FB" w:rsidR="008F0E3E" w:rsidRDefault="008F0E3E" w:rsidP="008F0E3E">
      <w:pPr>
        <w:rPr>
          <w:rFonts w:ascii="Arial" w:hAnsi="Arial" w:cs="Arial"/>
          <w:color w:val="505359"/>
        </w:rPr>
      </w:pPr>
    </w:p>
    <w:p w14:paraId="0AE569DD" w14:textId="1E1AEC20" w:rsidR="008F0E3E" w:rsidRDefault="008F0E3E" w:rsidP="008F0E3E">
      <w:pPr>
        <w:rPr>
          <w:rFonts w:ascii="Arial" w:hAnsi="Arial" w:cs="Arial"/>
          <w:color w:val="505359"/>
        </w:rPr>
      </w:pPr>
    </w:p>
    <w:p w14:paraId="09E13AE1" w14:textId="209C8682" w:rsidR="008F0E3E" w:rsidRDefault="008F0E3E" w:rsidP="008F0E3E">
      <w:pPr>
        <w:rPr>
          <w:rFonts w:ascii="Arial" w:hAnsi="Arial" w:cs="Arial"/>
          <w:color w:val="505359"/>
        </w:rPr>
      </w:pPr>
    </w:p>
    <w:p w14:paraId="2FE0E89E" w14:textId="6248C27F" w:rsidR="008F0E3E" w:rsidRDefault="008F0E3E" w:rsidP="008F0E3E">
      <w:pPr>
        <w:rPr>
          <w:rFonts w:ascii="Arial" w:hAnsi="Arial" w:cs="Arial"/>
          <w:color w:val="505359"/>
        </w:rPr>
      </w:pPr>
    </w:p>
    <w:p w14:paraId="1C5A7ED2" w14:textId="56BFFB5B" w:rsidR="008F0E3E" w:rsidRDefault="008F0E3E" w:rsidP="008F0E3E">
      <w:pPr>
        <w:rPr>
          <w:rFonts w:ascii="Arial" w:hAnsi="Arial" w:cs="Arial"/>
          <w:color w:val="505359"/>
        </w:rPr>
      </w:pPr>
    </w:p>
    <w:p w14:paraId="1E1AAD53" w14:textId="007805C6" w:rsidR="008F0E3E" w:rsidRDefault="008F0E3E" w:rsidP="008F0E3E">
      <w:pPr>
        <w:rPr>
          <w:rFonts w:ascii="Arial" w:hAnsi="Arial" w:cs="Arial"/>
          <w:color w:val="505359"/>
        </w:rPr>
      </w:pPr>
    </w:p>
    <w:p w14:paraId="17822E63" w14:textId="783A3AF1" w:rsidR="008F0E3E" w:rsidRDefault="008F0E3E" w:rsidP="008F0E3E">
      <w:pPr>
        <w:rPr>
          <w:rFonts w:ascii="Arial" w:hAnsi="Arial" w:cs="Arial"/>
          <w:color w:val="505359"/>
        </w:rPr>
      </w:pPr>
    </w:p>
    <w:p w14:paraId="6CF436FB" w14:textId="6FEE3457" w:rsidR="008F0E3E" w:rsidRDefault="008F0E3E" w:rsidP="008F0E3E">
      <w:pPr>
        <w:rPr>
          <w:rFonts w:ascii="Arial" w:hAnsi="Arial" w:cs="Arial"/>
          <w:color w:val="505359"/>
        </w:rPr>
      </w:pPr>
    </w:p>
    <w:p w14:paraId="205AE2DF" w14:textId="59BE42D4" w:rsidR="008F0E3E" w:rsidRDefault="008F0E3E" w:rsidP="008F0E3E">
      <w:pPr>
        <w:rPr>
          <w:rFonts w:ascii="Arial" w:hAnsi="Arial" w:cs="Arial"/>
          <w:color w:val="505359"/>
        </w:rPr>
      </w:pPr>
    </w:p>
    <w:p w14:paraId="7316933B" w14:textId="441B44EE" w:rsidR="008F0E3E" w:rsidRDefault="008F0E3E" w:rsidP="008F0E3E">
      <w:pPr>
        <w:rPr>
          <w:rFonts w:ascii="Arial" w:hAnsi="Arial" w:cs="Arial"/>
          <w:color w:val="505359"/>
        </w:rPr>
      </w:pPr>
    </w:p>
    <w:p w14:paraId="65303A19" w14:textId="0631B08B" w:rsidR="008F0E3E" w:rsidRDefault="008F0E3E" w:rsidP="008F0E3E">
      <w:pPr>
        <w:rPr>
          <w:rFonts w:ascii="Arial" w:hAnsi="Arial" w:cs="Arial"/>
          <w:color w:val="505359"/>
        </w:rPr>
      </w:pPr>
    </w:p>
    <w:p w14:paraId="4247D6BD" w14:textId="05E6F081" w:rsidR="00A0217C" w:rsidRPr="004326B3" w:rsidRDefault="00A0217C" w:rsidP="008F0E3E">
      <w:pPr>
        <w:rPr>
          <w:rFonts w:ascii="Arial" w:hAnsi="Arial" w:cs="Arial"/>
          <w:color w:val="505359"/>
        </w:rPr>
      </w:pPr>
      <w:r w:rsidRPr="004E3E1F">
        <w:rPr>
          <w:rFonts w:ascii="Arial" w:hAnsi="Arial" w:cs="Arial"/>
          <w:b/>
          <w:bCs/>
          <w:color w:val="505359"/>
        </w:rPr>
        <w:lastRenderedPageBreak/>
        <w:t>Panel Member Name:</w:t>
      </w:r>
      <w:r w:rsidRPr="00A0217C">
        <w:rPr>
          <w:rFonts w:ascii="Arial" w:hAnsi="Arial" w:cs="Arial"/>
          <w:color w:val="505359"/>
        </w:rPr>
        <w:t xml:space="preserve"> </w:t>
      </w:r>
      <w:r w:rsidR="004E3E1F">
        <w:rPr>
          <w:rFonts w:ascii="Arial" w:hAnsi="Arial" w:cs="Arial"/>
          <w:color w:val="505359"/>
        </w:rPr>
        <w:tab/>
      </w:r>
      <w:r w:rsidR="00323A68" w:rsidRPr="004326B3">
        <w:rPr>
          <w:rFonts w:ascii="Arial" w:hAnsi="Arial" w:cs="Arial"/>
          <w:color w:val="505359"/>
        </w:rPr>
        <w:t xml:space="preserve"> </w:t>
      </w:r>
      <w:r w:rsidR="00730285">
        <w:rPr>
          <w:rFonts w:ascii="Arial" w:hAnsi="Arial" w:cs="Arial"/>
          <w:color w:val="505359"/>
        </w:rPr>
        <w:t>________________</w:t>
      </w:r>
    </w:p>
    <w:p w14:paraId="389B7682" w14:textId="77777777" w:rsidR="00DC44E9" w:rsidRPr="004326B3" w:rsidRDefault="00DC44E9" w:rsidP="008F0E3E">
      <w:pPr>
        <w:rPr>
          <w:rFonts w:ascii="Arial" w:hAnsi="Arial" w:cs="Arial"/>
          <w:color w:val="505359"/>
        </w:rPr>
      </w:pPr>
    </w:p>
    <w:p w14:paraId="6BC61C42" w14:textId="03B10BC9" w:rsidR="00A0217C" w:rsidRDefault="00A0217C" w:rsidP="008F0E3E">
      <w:pPr>
        <w:rPr>
          <w:rFonts w:ascii="Arial" w:hAnsi="Arial" w:cs="Arial"/>
          <w:color w:val="505359"/>
        </w:rPr>
      </w:pPr>
      <w:r w:rsidRPr="004E3E1F">
        <w:rPr>
          <w:rFonts w:ascii="Arial" w:hAnsi="Arial" w:cs="Arial"/>
          <w:b/>
          <w:bCs/>
          <w:color w:val="505359"/>
        </w:rPr>
        <w:t>Date:</w:t>
      </w:r>
      <w:r w:rsidRPr="00A0217C">
        <w:rPr>
          <w:rFonts w:ascii="Arial" w:hAnsi="Arial" w:cs="Arial"/>
          <w:color w:val="505359"/>
        </w:rPr>
        <w:t xml:space="preserve"> </w:t>
      </w:r>
      <w:r w:rsidR="004E3E1F">
        <w:rPr>
          <w:rFonts w:ascii="Arial" w:hAnsi="Arial" w:cs="Arial"/>
          <w:color w:val="505359"/>
        </w:rPr>
        <w:tab/>
      </w:r>
      <w:r w:rsidR="004E3E1F">
        <w:rPr>
          <w:rFonts w:ascii="Arial" w:hAnsi="Arial" w:cs="Arial"/>
          <w:color w:val="505359"/>
        </w:rPr>
        <w:tab/>
      </w:r>
      <w:r w:rsidR="00730285">
        <w:rPr>
          <w:rFonts w:ascii="Arial" w:hAnsi="Arial" w:cs="Arial"/>
          <w:color w:val="505359"/>
        </w:rPr>
        <w:t>__ / __ / 20__</w:t>
      </w:r>
      <w:r w:rsidR="004E3E1F">
        <w:rPr>
          <w:rFonts w:ascii="Arial" w:hAnsi="Arial" w:cs="Arial"/>
          <w:color w:val="505359"/>
        </w:rPr>
        <w:tab/>
      </w:r>
      <w:r w:rsidR="004E3E1F">
        <w:rPr>
          <w:rFonts w:ascii="Arial" w:hAnsi="Arial" w:cs="Arial"/>
          <w:color w:val="505359"/>
        </w:rPr>
        <w:tab/>
      </w:r>
      <w:r w:rsidR="00004C13">
        <w:rPr>
          <w:rFonts w:ascii="Arial" w:hAnsi="Arial" w:cs="Arial"/>
          <w:color w:val="505359"/>
        </w:rPr>
        <w:t xml:space="preserve"> </w:t>
      </w:r>
    </w:p>
    <w:p w14:paraId="52314DA2" w14:textId="77777777" w:rsidR="004326B3" w:rsidRDefault="004326B3" w:rsidP="008F0E3E">
      <w:pPr>
        <w:rPr>
          <w:rFonts w:ascii="Arial" w:hAnsi="Arial" w:cs="Arial"/>
          <w:color w:val="505359"/>
        </w:rPr>
      </w:pPr>
    </w:p>
    <w:p w14:paraId="1DED4107" w14:textId="3455105D" w:rsidR="00A0217C" w:rsidRPr="00056A91" w:rsidRDefault="00A0217C" w:rsidP="008F0E3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1376BC"/>
        </w:rPr>
      </w:pPr>
      <w:r w:rsidRPr="00056A91">
        <w:rPr>
          <w:rFonts w:ascii="Arial" w:hAnsi="Arial" w:cs="Arial"/>
          <w:b/>
          <w:bCs/>
          <w:color w:val="1376BC"/>
        </w:rPr>
        <w:t>Presentation Skills Evaluation Checklist</w:t>
      </w:r>
      <w:r w:rsidR="004E3E1F" w:rsidRPr="00056A91">
        <w:rPr>
          <w:rFonts w:ascii="Arial" w:hAnsi="Arial" w:cs="Arial"/>
          <w:b/>
          <w:bCs/>
          <w:color w:val="1376BC"/>
        </w:rPr>
        <w:t>: Part A</w:t>
      </w:r>
    </w:p>
    <w:p w14:paraId="04188AAC" w14:textId="77777777" w:rsidR="00DC44E9" w:rsidRPr="00DC44E9" w:rsidRDefault="00DC44E9" w:rsidP="00DC44E9">
      <w:pPr>
        <w:ind w:left="360"/>
        <w:rPr>
          <w:rFonts w:ascii="Arial" w:hAnsi="Arial" w:cs="Arial"/>
          <w:color w:val="1376B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"/>
        <w:gridCol w:w="5779"/>
        <w:gridCol w:w="645"/>
        <w:gridCol w:w="690"/>
        <w:gridCol w:w="11"/>
        <w:gridCol w:w="704"/>
        <w:gridCol w:w="645"/>
      </w:tblGrid>
      <w:tr w:rsidR="008F0E3E" w:rsidRPr="00056A91" w14:paraId="647BFCE5" w14:textId="77777777" w:rsidTr="00056A91">
        <w:trPr>
          <w:cantSplit/>
          <w:trHeight w:val="1453"/>
        </w:trPr>
        <w:tc>
          <w:tcPr>
            <w:tcW w:w="536" w:type="dxa"/>
            <w:vAlign w:val="center"/>
          </w:tcPr>
          <w:p w14:paraId="52FB7ED8" w14:textId="34C6D32B" w:rsidR="00A0217C" w:rsidRPr="00056A91" w:rsidRDefault="00AF42EA" w:rsidP="008F0E3E">
            <w:pPr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Nr.</w:t>
            </w:r>
          </w:p>
        </w:tc>
        <w:tc>
          <w:tcPr>
            <w:tcW w:w="5779" w:type="dxa"/>
            <w:vAlign w:val="center"/>
          </w:tcPr>
          <w:p w14:paraId="153DF34C" w14:textId="652A1F2D" w:rsidR="00A0217C" w:rsidRPr="00056A91" w:rsidRDefault="00AF42EA" w:rsidP="00AF02C4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AF02C4">
              <w:rPr>
                <w:rFonts w:cstheme="minorHAnsi"/>
                <w:b/>
                <w:bCs/>
                <w:color w:val="505359"/>
                <w:sz w:val="44"/>
                <w:szCs w:val="44"/>
              </w:rPr>
              <w:t>Evaluation</w:t>
            </w:r>
          </w:p>
        </w:tc>
        <w:tc>
          <w:tcPr>
            <w:tcW w:w="645" w:type="dxa"/>
            <w:textDirection w:val="btLr"/>
          </w:tcPr>
          <w:p w14:paraId="04AB6163" w14:textId="0AECEC15" w:rsidR="00A0217C" w:rsidRPr="00056A91" w:rsidRDefault="00AF42EA" w:rsidP="004E3E1F">
            <w:pPr>
              <w:ind w:left="113" w:right="113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Poor</w:t>
            </w:r>
            <w:r w:rsidR="002A77D3"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 xml:space="preserve"> </w:t>
            </w: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(1)</w:t>
            </w:r>
          </w:p>
        </w:tc>
        <w:tc>
          <w:tcPr>
            <w:tcW w:w="701" w:type="dxa"/>
            <w:gridSpan w:val="2"/>
            <w:textDirection w:val="btLr"/>
          </w:tcPr>
          <w:p w14:paraId="3DC3BDF9" w14:textId="3E299ACD" w:rsidR="00A0217C" w:rsidRPr="00056A91" w:rsidRDefault="00AF42EA" w:rsidP="004E3E1F">
            <w:pPr>
              <w:ind w:left="113" w:right="113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Average</w:t>
            </w:r>
            <w:r w:rsidR="002A77D3"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 xml:space="preserve"> </w:t>
            </w: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(2)</w:t>
            </w:r>
          </w:p>
        </w:tc>
        <w:tc>
          <w:tcPr>
            <w:tcW w:w="704" w:type="dxa"/>
            <w:textDirection w:val="btLr"/>
          </w:tcPr>
          <w:p w14:paraId="195BDD57" w14:textId="5D2474A6" w:rsidR="00A0217C" w:rsidRPr="00056A91" w:rsidRDefault="00AF42EA" w:rsidP="004E3E1F">
            <w:pPr>
              <w:ind w:left="113" w:right="113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Good</w:t>
            </w:r>
            <w:r w:rsidR="002A77D3"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 xml:space="preserve"> </w:t>
            </w: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(3)</w:t>
            </w:r>
          </w:p>
        </w:tc>
        <w:tc>
          <w:tcPr>
            <w:tcW w:w="645" w:type="dxa"/>
            <w:textDirection w:val="btLr"/>
          </w:tcPr>
          <w:p w14:paraId="74470AF3" w14:textId="376B5A7C" w:rsidR="00A0217C" w:rsidRPr="00056A91" w:rsidRDefault="00AF42EA" w:rsidP="004E3E1F">
            <w:pPr>
              <w:ind w:left="113" w:right="113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Total</w:t>
            </w:r>
            <w:r w:rsidR="008F0E3E"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 xml:space="preserve"> </w:t>
            </w: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Score</w:t>
            </w:r>
          </w:p>
        </w:tc>
      </w:tr>
      <w:tr w:rsidR="00AF42EA" w:rsidRPr="00056A91" w14:paraId="521BB8D9" w14:textId="77777777" w:rsidTr="004E3E1F">
        <w:trPr>
          <w:trHeight w:val="432"/>
        </w:trPr>
        <w:tc>
          <w:tcPr>
            <w:tcW w:w="8365" w:type="dxa"/>
            <w:gridSpan w:val="6"/>
            <w:vAlign w:val="center"/>
          </w:tcPr>
          <w:p w14:paraId="67853193" w14:textId="4053068E" w:rsidR="00AF42EA" w:rsidRPr="00056A91" w:rsidRDefault="00DC44E9" w:rsidP="008F0E3E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 xml:space="preserve">Online </w:t>
            </w:r>
            <w:r w:rsidR="00AF42EA"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Presentation</w:t>
            </w:r>
          </w:p>
        </w:tc>
        <w:tc>
          <w:tcPr>
            <w:tcW w:w="645" w:type="dxa"/>
          </w:tcPr>
          <w:p w14:paraId="7BCBBCED" w14:textId="77777777" w:rsidR="00AF42EA" w:rsidRPr="00056A91" w:rsidRDefault="00AF42EA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DC44E9" w:rsidRPr="00056A91" w14:paraId="5A4B6A60" w14:textId="77777777" w:rsidTr="008D6FB3">
        <w:tc>
          <w:tcPr>
            <w:tcW w:w="536" w:type="dxa"/>
            <w:vAlign w:val="center"/>
          </w:tcPr>
          <w:p w14:paraId="0C8F3447" w14:textId="4598267C" w:rsidR="00DC44E9" w:rsidRPr="00056A91" w:rsidRDefault="00DC44E9" w:rsidP="004E3E1F">
            <w:pPr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1</w:t>
            </w:r>
          </w:p>
        </w:tc>
        <w:tc>
          <w:tcPr>
            <w:tcW w:w="5779" w:type="dxa"/>
            <w:vAlign w:val="center"/>
          </w:tcPr>
          <w:p w14:paraId="6CD53A4B" w14:textId="67D38F10" w:rsidR="00DC44E9" w:rsidRPr="00056A91" w:rsidRDefault="00DC44E9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Did the presenter speak loudly and clearly?</w:t>
            </w:r>
          </w:p>
        </w:tc>
        <w:tc>
          <w:tcPr>
            <w:tcW w:w="645" w:type="dxa"/>
            <w:vAlign w:val="center"/>
          </w:tcPr>
          <w:p w14:paraId="4B2A396B" w14:textId="7967E26F" w:rsidR="00DC44E9" w:rsidRPr="00004C13" w:rsidRDefault="00DC44E9" w:rsidP="0024342B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1" w:type="dxa"/>
            <w:gridSpan w:val="2"/>
            <w:vAlign w:val="center"/>
          </w:tcPr>
          <w:p w14:paraId="2DE9A68C" w14:textId="5A65407D" w:rsidR="00DC44E9" w:rsidRPr="00004C13" w:rsidRDefault="00DC44E9" w:rsidP="0024342B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4" w:type="dxa"/>
            <w:vAlign w:val="center"/>
          </w:tcPr>
          <w:p w14:paraId="77A7192E" w14:textId="7CA4D3FB" w:rsidR="00DC44E9" w:rsidRPr="00004C13" w:rsidRDefault="00DC44E9" w:rsidP="0024342B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645" w:type="dxa"/>
            <w:vMerge w:val="restart"/>
            <w:vAlign w:val="center"/>
          </w:tcPr>
          <w:p w14:paraId="607DEF1F" w14:textId="1617579F" w:rsidR="00DC44E9" w:rsidRPr="008D6FB3" w:rsidRDefault="00DC44E9" w:rsidP="008D6FB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</w:tr>
      <w:tr w:rsidR="00DC44E9" w:rsidRPr="00056A91" w14:paraId="3ABD42EC" w14:textId="77777777" w:rsidTr="00056A91">
        <w:trPr>
          <w:trHeight w:val="251"/>
        </w:trPr>
        <w:tc>
          <w:tcPr>
            <w:tcW w:w="536" w:type="dxa"/>
            <w:vAlign w:val="center"/>
          </w:tcPr>
          <w:p w14:paraId="1A3CD738" w14:textId="79092B80" w:rsidR="00DC44E9" w:rsidRPr="00056A91" w:rsidRDefault="00DC44E9" w:rsidP="004E3E1F">
            <w:pPr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2</w:t>
            </w:r>
          </w:p>
        </w:tc>
        <w:tc>
          <w:tcPr>
            <w:tcW w:w="5779" w:type="dxa"/>
            <w:vAlign w:val="center"/>
          </w:tcPr>
          <w:p w14:paraId="2B1939DD" w14:textId="58E78F27" w:rsidR="00DC44E9" w:rsidRPr="00056A91" w:rsidRDefault="00DC44E9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Was the rate of speech appropriate?</w:t>
            </w:r>
          </w:p>
        </w:tc>
        <w:tc>
          <w:tcPr>
            <w:tcW w:w="645" w:type="dxa"/>
            <w:vAlign w:val="center"/>
          </w:tcPr>
          <w:p w14:paraId="01CDA7CF" w14:textId="5C0B4947" w:rsidR="00DC44E9" w:rsidRPr="00004C13" w:rsidRDefault="00DC44E9" w:rsidP="0024342B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1" w:type="dxa"/>
            <w:gridSpan w:val="2"/>
            <w:vAlign w:val="center"/>
          </w:tcPr>
          <w:p w14:paraId="49AB5F7B" w14:textId="7BF40907" w:rsidR="00DC44E9" w:rsidRPr="00004C13" w:rsidRDefault="00DC44E9" w:rsidP="0024342B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4" w:type="dxa"/>
            <w:vAlign w:val="center"/>
          </w:tcPr>
          <w:p w14:paraId="4E7ABCC3" w14:textId="2166B32A" w:rsidR="00DC44E9" w:rsidRPr="00004C13" w:rsidRDefault="00DC44E9" w:rsidP="0024342B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645" w:type="dxa"/>
            <w:vMerge/>
          </w:tcPr>
          <w:p w14:paraId="55A875D5" w14:textId="77777777" w:rsidR="00DC44E9" w:rsidRPr="00056A91" w:rsidRDefault="00DC44E9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DC44E9" w:rsidRPr="00056A91" w14:paraId="41707F62" w14:textId="77777777" w:rsidTr="004E3E1F">
        <w:tc>
          <w:tcPr>
            <w:tcW w:w="536" w:type="dxa"/>
            <w:vAlign w:val="center"/>
          </w:tcPr>
          <w:p w14:paraId="09BD29B6" w14:textId="6FD6C023" w:rsidR="00DC44E9" w:rsidRPr="00056A91" w:rsidRDefault="00DC44E9" w:rsidP="004E3E1F">
            <w:pPr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3</w:t>
            </w:r>
          </w:p>
        </w:tc>
        <w:tc>
          <w:tcPr>
            <w:tcW w:w="5779" w:type="dxa"/>
            <w:vAlign w:val="center"/>
          </w:tcPr>
          <w:p w14:paraId="38F5D3A7" w14:textId="768247C2" w:rsidR="00DC44E9" w:rsidRPr="00056A91" w:rsidRDefault="00DC44E9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Did the presenter vary tone, pitch, pace, and volume to maintain the listener’s interest and emphasise key concepts?</w:t>
            </w:r>
          </w:p>
        </w:tc>
        <w:tc>
          <w:tcPr>
            <w:tcW w:w="645" w:type="dxa"/>
            <w:vAlign w:val="center"/>
          </w:tcPr>
          <w:p w14:paraId="49C591C6" w14:textId="368D7933" w:rsidR="00DC44E9" w:rsidRPr="00004C13" w:rsidRDefault="00DC44E9" w:rsidP="0024342B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1" w:type="dxa"/>
            <w:gridSpan w:val="2"/>
            <w:vAlign w:val="center"/>
          </w:tcPr>
          <w:p w14:paraId="3B76262E" w14:textId="0183C0F0" w:rsidR="00DC44E9" w:rsidRPr="00004C13" w:rsidRDefault="00DC44E9" w:rsidP="0024342B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4" w:type="dxa"/>
            <w:vAlign w:val="center"/>
          </w:tcPr>
          <w:p w14:paraId="3EA396F7" w14:textId="38070CD3" w:rsidR="00DC44E9" w:rsidRPr="00004C13" w:rsidRDefault="00DC44E9" w:rsidP="0024342B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645" w:type="dxa"/>
            <w:vMerge/>
          </w:tcPr>
          <w:p w14:paraId="24E35CEC" w14:textId="77777777" w:rsidR="00DC44E9" w:rsidRPr="00056A91" w:rsidRDefault="00DC44E9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DC44E9" w:rsidRPr="00056A91" w14:paraId="735FE8C8" w14:textId="77777777" w:rsidTr="004E3E1F">
        <w:tc>
          <w:tcPr>
            <w:tcW w:w="536" w:type="dxa"/>
            <w:vAlign w:val="center"/>
          </w:tcPr>
          <w:p w14:paraId="3CF990DD" w14:textId="7CE5B1FD" w:rsidR="00DC44E9" w:rsidRPr="00056A91" w:rsidRDefault="00DC44E9" w:rsidP="004E3E1F">
            <w:pPr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4</w:t>
            </w:r>
          </w:p>
        </w:tc>
        <w:tc>
          <w:tcPr>
            <w:tcW w:w="5779" w:type="dxa"/>
            <w:vAlign w:val="center"/>
          </w:tcPr>
          <w:p w14:paraId="4D375337" w14:textId="201E549E" w:rsidR="00DC44E9" w:rsidRPr="00056A91" w:rsidRDefault="00DC44E9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Did the presenter create rapport with </w:t>
            </w:r>
            <w:r w:rsidR="003E29C2">
              <w:rPr>
                <w:rFonts w:cstheme="minorHAnsi"/>
                <w:color w:val="505359"/>
                <w:sz w:val="22"/>
                <w:szCs w:val="22"/>
              </w:rPr>
              <w:t>the</w:t>
            </w: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 audience?</w:t>
            </w:r>
          </w:p>
        </w:tc>
        <w:tc>
          <w:tcPr>
            <w:tcW w:w="645" w:type="dxa"/>
            <w:vAlign w:val="center"/>
          </w:tcPr>
          <w:p w14:paraId="5E803228" w14:textId="45EFB478" w:rsidR="00DC44E9" w:rsidRPr="00004C13" w:rsidRDefault="00DC44E9" w:rsidP="0024342B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1" w:type="dxa"/>
            <w:gridSpan w:val="2"/>
            <w:vAlign w:val="center"/>
          </w:tcPr>
          <w:p w14:paraId="771105D0" w14:textId="0ACF189B" w:rsidR="00DC44E9" w:rsidRPr="00004C13" w:rsidRDefault="00DC44E9" w:rsidP="0024342B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4" w:type="dxa"/>
            <w:vAlign w:val="center"/>
          </w:tcPr>
          <w:p w14:paraId="6319023C" w14:textId="6C6F7457" w:rsidR="00DC44E9" w:rsidRPr="00004C13" w:rsidRDefault="00DC44E9" w:rsidP="0024342B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645" w:type="dxa"/>
            <w:vMerge/>
          </w:tcPr>
          <w:p w14:paraId="5177936F" w14:textId="77777777" w:rsidR="00DC44E9" w:rsidRPr="00056A91" w:rsidRDefault="00DC44E9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AF42EA" w:rsidRPr="00056A91" w14:paraId="3094B39B" w14:textId="77777777" w:rsidTr="00D526D2">
        <w:trPr>
          <w:trHeight w:val="295"/>
        </w:trPr>
        <w:tc>
          <w:tcPr>
            <w:tcW w:w="8365" w:type="dxa"/>
            <w:gridSpan w:val="6"/>
            <w:vAlign w:val="center"/>
          </w:tcPr>
          <w:p w14:paraId="12BD1C49" w14:textId="4202DB80" w:rsidR="00AF42EA" w:rsidRPr="00056A91" w:rsidRDefault="008F0E3E" w:rsidP="008F0E3E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Content</w:t>
            </w:r>
          </w:p>
        </w:tc>
        <w:tc>
          <w:tcPr>
            <w:tcW w:w="645" w:type="dxa"/>
          </w:tcPr>
          <w:p w14:paraId="7BF2E6FF" w14:textId="77777777" w:rsidR="00AF42EA" w:rsidRPr="00056A91" w:rsidRDefault="00AF42EA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4E3E1F" w:rsidRPr="00056A91" w14:paraId="24620FE3" w14:textId="77777777" w:rsidTr="008D6FB3">
        <w:trPr>
          <w:trHeight w:val="559"/>
        </w:trPr>
        <w:tc>
          <w:tcPr>
            <w:tcW w:w="536" w:type="dxa"/>
            <w:vAlign w:val="center"/>
          </w:tcPr>
          <w:p w14:paraId="53BB1B99" w14:textId="082A174D" w:rsidR="004E3E1F" w:rsidRPr="00056A91" w:rsidRDefault="004E3E1F" w:rsidP="004E3E1F">
            <w:pPr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5</w:t>
            </w:r>
          </w:p>
        </w:tc>
        <w:tc>
          <w:tcPr>
            <w:tcW w:w="5779" w:type="dxa"/>
            <w:vAlign w:val="center"/>
          </w:tcPr>
          <w:p w14:paraId="4C1E91B3" w14:textId="392ABD46" w:rsidR="004E3E1F" w:rsidRPr="00056A91" w:rsidRDefault="004E3E1F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Did the presenter create interest </w:t>
            </w:r>
            <w:r w:rsidR="000400DD">
              <w:rPr>
                <w:rFonts w:cstheme="minorHAnsi"/>
                <w:color w:val="505359"/>
                <w:sz w:val="22"/>
                <w:szCs w:val="22"/>
              </w:rPr>
              <w:t>in</w:t>
            </w: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 how the content was presented?</w:t>
            </w:r>
          </w:p>
        </w:tc>
        <w:tc>
          <w:tcPr>
            <w:tcW w:w="645" w:type="dxa"/>
            <w:vAlign w:val="center"/>
          </w:tcPr>
          <w:p w14:paraId="4BC8670E" w14:textId="638ECC99" w:rsidR="004E3E1F" w:rsidRPr="00004C13" w:rsidRDefault="004E3E1F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1" w:type="dxa"/>
            <w:gridSpan w:val="2"/>
            <w:vAlign w:val="center"/>
          </w:tcPr>
          <w:p w14:paraId="6226548F" w14:textId="45CCF98F" w:rsidR="004E3E1F" w:rsidRPr="00004C13" w:rsidRDefault="004E3E1F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4" w:type="dxa"/>
            <w:vAlign w:val="center"/>
          </w:tcPr>
          <w:p w14:paraId="7386CEEF" w14:textId="42655DD1" w:rsidR="004E3E1F" w:rsidRPr="00004C13" w:rsidRDefault="004E3E1F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645" w:type="dxa"/>
            <w:vMerge w:val="restart"/>
            <w:vAlign w:val="center"/>
          </w:tcPr>
          <w:p w14:paraId="15BD90A0" w14:textId="4EF396F7" w:rsidR="004E3E1F" w:rsidRPr="008D6FB3" w:rsidRDefault="004E3E1F" w:rsidP="008D6FB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</w:tr>
      <w:tr w:rsidR="004E3E1F" w:rsidRPr="00056A91" w14:paraId="0373D340" w14:textId="77777777" w:rsidTr="00056A91">
        <w:trPr>
          <w:trHeight w:val="399"/>
        </w:trPr>
        <w:tc>
          <w:tcPr>
            <w:tcW w:w="536" w:type="dxa"/>
            <w:vAlign w:val="center"/>
          </w:tcPr>
          <w:p w14:paraId="61082F0F" w14:textId="30718BEB" w:rsidR="004E3E1F" w:rsidRPr="00056A91" w:rsidRDefault="004E3E1F" w:rsidP="004E3E1F">
            <w:pPr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6</w:t>
            </w:r>
          </w:p>
        </w:tc>
        <w:tc>
          <w:tcPr>
            <w:tcW w:w="5779" w:type="dxa"/>
            <w:vAlign w:val="center"/>
          </w:tcPr>
          <w:p w14:paraId="12024A1D" w14:textId="6DC5E3C0" w:rsidR="004E3E1F" w:rsidRPr="00056A91" w:rsidRDefault="004E3E1F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Did the content flow logically so that sense was created?</w:t>
            </w:r>
          </w:p>
        </w:tc>
        <w:tc>
          <w:tcPr>
            <w:tcW w:w="645" w:type="dxa"/>
            <w:vAlign w:val="center"/>
          </w:tcPr>
          <w:p w14:paraId="7CE1F114" w14:textId="15D8D655" w:rsidR="004E3E1F" w:rsidRPr="00004C13" w:rsidRDefault="004E3E1F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1" w:type="dxa"/>
            <w:gridSpan w:val="2"/>
            <w:vAlign w:val="center"/>
          </w:tcPr>
          <w:p w14:paraId="02EA9577" w14:textId="13073069" w:rsidR="004E3E1F" w:rsidRPr="00004C13" w:rsidRDefault="004E3E1F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4" w:type="dxa"/>
            <w:vAlign w:val="center"/>
          </w:tcPr>
          <w:p w14:paraId="7C7499D1" w14:textId="784BE7C4" w:rsidR="004E3E1F" w:rsidRPr="00004C13" w:rsidRDefault="004E3E1F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645" w:type="dxa"/>
            <w:vMerge/>
          </w:tcPr>
          <w:p w14:paraId="203DF1D9" w14:textId="77777777" w:rsidR="004E3E1F" w:rsidRPr="00056A91" w:rsidRDefault="004E3E1F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4E3E1F" w:rsidRPr="00056A91" w14:paraId="7096329F" w14:textId="77777777" w:rsidTr="00056A91">
        <w:trPr>
          <w:trHeight w:val="288"/>
        </w:trPr>
        <w:tc>
          <w:tcPr>
            <w:tcW w:w="536" w:type="dxa"/>
            <w:vAlign w:val="center"/>
          </w:tcPr>
          <w:p w14:paraId="3700A8F9" w14:textId="12560CC7" w:rsidR="004E3E1F" w:rsidRPr="00056A91" w:rsidRDefault="004E3E1F" w:rsidP="004E3E1F">
            <w:pPr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7</w:t>
            </w:r>
          </w:p>
        </w:tc>
        <w:tc>
          <w:tcPr>
            <w:tcW w:w="5779" w:type="dxa"/>
            <w:vAlign w:val="center"/>
          </w:tcPr>
          <w:p w14:paraId="2F5F1D18" w14:textId="7A3D2CF8" w:rsidR="004E3E1F" w:rsidRPr="00056A91" w:rsidRDefault="004E3E1F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Is the presenter well-prepared?</w:t>
            </w:r>
          </w:p>
        </w:tc>
        <w:tc>
          <w:tcPr>
            <w:tcW w:w="645" w:type="dxa"/>
            <w:vAlign w:val="center"/>
          </w:tcPr>
          <w:p w14:paraId="6EEBE3E1" w14:textId="5D33F890" w:rsidR="004E3E1F" w:rsidRPr="00004C13" w:rsidRDefault="004E3E1F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1" w:type="dxa"/>
            <w:gridSpan w:val="2"/>
            <w:vAlign w:val="center"/>
          </w:tcPr>
          <w:p w14:paraId="6A92177C" w14:textId="22BA3946" w:rsidR="004E3E1F" w:rsidRPr="00004C13" w:rsidRDefault="004E3E1F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4" w:type="dxa"/>
            <w:vAlign w:val="center"/>
          </w:tcPr>
          <w:p w14:paraId="019BEDDB" w14:textId="3AA33878" w:rsidR="004E3E1F" w:rsidRPr="00004C13" w:rsidRDefault="004E3E1F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645" w:type="dxa"/>
            <w:vMerge/>
          </w:tcPr>
          <w:p w14:paraId="56009D0F" w14:textId="77777777" w:rsidR="004E3E1F" w:rsidRPr="00056A91" w:rsidRDefault="004E3E1F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4E3E1F" w:rsidRPr="00056A91" w14:paraId="1D9AC72F" w14:textId="77777777" w:rsidTr="00056A91">
        <w:trPr>
          <w:trHeight w:val="423"/>
        </w:trPr>
        <w:tc>
          <w:tcPr>
            <w:tcW w:w="536" w:type="dxa"/>
            <w:vAlign w:val="center"/>
          </w:tcPr>
          <w:p w14:paraId="5D0E8815" w14:textId="17F31969" w:rsidR="004E3E1F" w:rsidRPr="00056A91" w:rsidRDefault="004E3E1F" w:rsidP="004E3E1F">
            <w:pPr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8</w:t>
            </w:r>
          </w:p>
        </w:tc>
        <w:tc>
          <w:tcPr>
            <w:tcW w:w="5779" w:type="dxa"/>
            <w:vAlign w:val="center"/>
          </w:tcPr>
          <w:p w14:paraId="11877269" w14:textId="0127587A" w:rsidR="004E3E1F" w:rsidRPr="00056A91" w:rsidRDefault="004E3E1F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Could the presenter answer</w:t>
            </w:r>
            <w:r w:rsidR="000400DD">
              <w:rPr>
                <w:rFonts w:cstheme="minorHAnsi"/>
                <w:color w:val="505359"/>
                <w:sz w:val="22"/>
                <w:szCs w:val="22"/>
              </w:rPr>
              <w:t xml:space="preserve"> the</w:t>
            </w: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 questions well?</w:t>
            </w:r>
          </w:p>
        </w:tc>
        <w:tc>
          <w:tcPr>
            <w:tcW w:w="645" w:type="dxa"/>
            <w:vAlign w:val="center"/>
          </w:tcPr>
          <w:p w14:paraId="143CE563" w14:textId="473FFB9F" w:rsidR="004E3E1F" w:rsidRPr="00004C13" w:rsidRDefault="004E3E1F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1" w:type="dxa"/>
            <w:gridSpan w:val="2"/>
            <w:vAlign w:val="center"/>
          </w:tcPr>
          <w:p w14:paraId="7F38C620" w14:textId="26E556CF" w:rsidR="004E3E1F" w:rsidRPr="00004C13" w:rsidRDefault="004E3E1F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4" w:type="dxa"/>
            <w:vAlign w:val="center"/>
          </w:tcPr>
          <w:p w14:paraId="4015BE8C" w14:textId="2DD386C1" w:rsidR="004E3E1F" w:rsidRPr="00004C13" w:rsidRDefault="004E3E1F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645" w:type="dxa"/>
            <w:vMerge/>
          </w:tcPr>
          <w:p w14:paraId="1D3BE3B1" w14:textId="77777777" w:rsidR="004E3E1F" w:rsidRPr="00056A91" w:rsidRDefault="004E3E1F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8F0E3E" w:rsidRPr="00056A91" w14:paraId="34366196" w14:textId="77777777" w:rsidTr="004E3E1F">
        <w:tc>
          <w:tcPr>
            <w:tcW w:w="8365" w:type="dxa"/>
            <w:gridSpan w:val="6"/>
            <w:vAlign w:val="center"/>
          </w:tcPr>
          <w:p w14:paraId="596E3FBD" w14:textId="62C461C9" w:rsidR="008F0E3E" w:rsidRPr="00056A91" w:rsidRDefault="008F0E3E" w:rsidP="008F0E3E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Gestures</w:t>
            </w:r>
          </w:p>
        </w:tc>
        <w:tc>
          <w:tcPr>
            <w:tcW w:w="645" w:type="dxa"/>
          </w:tcPr>
          <w:p w14:paraId="759019B0" w14:textId="77777777" w:rsidR="008F0E3E" w:rsidRPr="00056A91" w:rsidRDefault="008F0E3E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2A77D3" w:rsidRPr="00056A91" w14:paraId="35BC18BD" w14:textId="77777777" w:rsidTr="008D6FB3">
        <w:trPr>
          <w:trHeight w:val="558"/>
        </w:trPr>
        <w:tc>
          <w:tcPr>
            <w:tcW w:w="536" w:type="dxa"/>
            <w:vAlign w:val="center"/>
          </w:tcPr>
          <w:p w14:paraId="254A79A8" w14:textId="1E6B753A" w:rsidR="002A77D3" w:rsidRPr="00056A91" w:rsidRDefault="004E3E1F" w:rsidP="004E3E1F">
            <w:pPr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9</w:t>
            </w:r>
          </w:p>
        </w:tc>
        <w:tc>
          <w:tcPr>
            <w:tcW w:w="5779" w:type="dxa"/>
            <w:vAlign w:val="center"/>
          </w:tcPr>
          <w:p w14:paraId="3529E46B" w14:textId="72874700" w:rsidR="002A77D3" w:rsidRPr="00056A91" w:rsidRDefault="002A77D3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Did the presenter have any distracting gestures?</w:t>
            </w:r>
          </w:p>
        </w:tc>
        <w:tc>
          <w:tcPr>
            <w:tcW w:w="645" w:type="dxa"/>
            <w:vAlign w:val="center"/>
          </w:tcPr>
          <w:p w14:paraId="232CB42A" w14:textId="3F647FBA" w:rsidR="002A77D3" w:rsidRPr="00004C13" w:rsidRDefault="002A77D3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1" w:type="dxa"/>
            <w:gridSpan w:val="2"/>
            <w:vAlign w:val="center"/>
          </w:tcPr>
          <w:p w14:paraId="05087A31" w14:textId="6B1FD613" w:rsidR="002A77D3" w:rsidRPr="00004C13" w:rsidRDefault="002A77D3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4" w:type="dxa"/>
            <w:vAlign w:val="center"/>
          </w:tcPr>
          <w:p w14:paraId="31444F7E" w14:textId="1C4701E1" w:rsidR="002A77D3" w:rsidRPr="00004C13" w:rsidRDefault="002A77D3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645" w:type="dxa"/>
            <w:vMerge w:val="restart"/>
            <w:vAlign w:val="center"/>
          </w:tcPr>
          <w:p w14:paraId="24AA5643" w14:textId="670C5889" w:rsidR="002A77D3" w:rsidRPr="008D6FB3" w:rsidRDefault="002A77D3" w:rsidP="008D6FB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</w:tr>
      <w:tr w:rsidR="002A77D3" w:rsidRPr="00056A91" w14:paraId="543410DE" w14:textId="77777777" w:rsidTr="004E3E1F">
        <w:trPr>
          <w:trHeight w:val="820"/>
        </w:trPr>
        <w:tc>
          <w:tcPr>
            <w:tcW w:w="536" w:type="dxa"/>
            <w:vAlign w:val="center"/>
          </w:tcPr>
          <w:p w14:paraId="0C0DE0AE" w14:textId="4F2A1CD3" w:rsidR="002A77D3" w:rsidRPr="00056A91" w:rsidRDefault="004E3E1F" w:rsidP="004E3E1F">
            <w:pPr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10</w:t>
            </w:r>
          </w:p>
        </w:tc>
        <w:tc>
          <w:tcPr>
            <w:tcW w:w="5779" w:type="dxa"/>
            <w:vAlign w:val="center"/>
          </w:tcPr>
          <w:p w14:paraId="0B713AC5" w14:textId="454E3AC3" w:rsidR="002A77D3" w:rsidRPr="00056A91" w:rsidRDefault="002A77D3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Did the </w:t>
            </w:r>
            <w:r w:rsidR="00DC44E9" w:rsidRPr="00056A91">
              <w:rPr>
                <w:rFonts w:cstheme="minorHAnsi"/>
                <w:color w:val="505359"/>
                <w:sz w:val="22"/>
                <w:szCs w:val="22"/>
              </w:rPr>
              <w:t>voice</w:t>
            </w: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 of the presenter indicate that he or she was approachable and confident?</w:t>
            </w:r>
          </w:p>
        </w:tc>
        <w:tc>
          <w:tcPr>
            <w:tcW w:w="645" w:type="dxa"/>
            <w:vAlign w:val="center"/>
          </w:tcPr>
          <w:p w14:paraId="11E85CF4" w14:textId="61B6F1C1" w:rsidR="002A77D3" w:rsidRPr="00004C13" w:rsidRDefault="002A77D3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1" w:type="dxa"/>
            <w:gridSpan w:val="2"/>
            <w:vAlign w:val="center"/>
          </w:tcPr>
          <w:p w14:paraId="1A42B7C3" w14:textId="3DB4F20F" w:rsidR="002A77D3" w:rsidRPr="00004C13" w:rsidRDefault="002A77D3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704" w:type="dxa"/>
            <w:vAlign w:val="center"/>
          </w:tcPr>
          <w:p w14:paraId="0C907362" w14:textId="0D84E0E9" w:rsidR="002A77D3" w:rsidRPr="00004C13" w:rsidRDefault="002A77D3" w:rsidP="00004C13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645" w:type="dxa"/>
            <w:vMerge/>
          </w:tcPr>
          <w:p w14:paraId="1CA72B47" w14:textId="77777777" w:rsidR="002A77D3" w:rsidRPr="00056A91" w:rsidRDefault="002A77D3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8F0E3E" w:rsidRPr="00056A91" w14:paraId="3312D203" w14:textId="77777777" w:rsidTr="004E3E1F">
        <w:tc>
          <w:tcPr>
            <w:tcW w:w="7650" w:type="dxa"/>
            <w:gridSpan w:val="4"/>
            <w:shd w:val="clear" w:color="auto" w:fill="E2EFD9" w:themeFill="accent6" w:themeFillTint="33"/>
          </w:tcPr>
          <w:p w14:paraId="450F01ED" w14:textId="0936901E" w:rsidR="008F0E3E" w:rsidRPr="00056A91" w:rsidRDefault="008F0E3E" w:rsidP="008F0E3E">
            <w:pPr>
              <w:jc w:val="right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Score</w:t>
            </w:r>
            <w:r w:rsid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 xml:space="preserve"> – Part A</w:t>
            </w: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:</w:t>
            </w:r>
          </w:p>
        </w:tc>
        <w:tc>
          <w:tcPr>
            <w:tcW w:w="1360" w:type="dxa"/>
            <w:gridSpan w:val="3"/>
            <w:shd w:val="clear" w:color="auto" w:fill="E2EFD9" w:themeFill="accent6" w:themeFillTint="33"/>
          </w:tcPr>
          <w:p w14:paraId="6BC9AD86" w14:textId="1D416E92" w:rsidR="008F0E3E" w:rsidRPr="0062357B" w:rsidRDefault="004E3E1F" w:rsidP="008F0E3E">
            <w:pPr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  </w:t>
            </w:r>
            <w:r w:rsidR="00EA5050" w:rsidRPr="0062357B">
              <w:rPr>
                <w:rFonts w:cstheme="minorHAnsi"/>
                <w:b/>
                <w:bCs/>
                <w:color w:val="505359"/>
                <w:sz w:val="22"/>
                <w:szCs w:val="22"/>
              </w:rPr>
              <w:t xml:space="preserve"> </w:t>
            </w:r>
            <w:r w:rsidRPr="0062357B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/ 30</w:t>
            </w:r>
            <w:r w:rsidR="00161299" w:rsidRPr="0062357B">
              <w:rPr>
                <w:rFonts w:cstheme="minorHAnsi"/>
                <w:b/>
                <w:bCs/>
                <w:color w:val="505359"/>
                <w:sz w:val="22"/>
                <w:szCs w:val="22"/>
              </w:rPr>
              <w:t xml:space="preserve"> </w:t>
            </w:r>
          </w:p>
        </w:tc>
      </w:tr>
      <w:tr w:rsidR="008F0E3E" w:rsidRPr="00056A91" w14:paraId="57026A39" w14:textId="77777777" w:rsidTr="008E2F95">
        <w:tc>
          <w:tcPr>
            <w:tcW w:w="9010" w:type="dxa"/>
            <w:gridSpan w:val="7"/>
          </w:tcPr>
          <w:p w14:paraId="3C27694E" w14:textId="1FED4ED4" w:rsidR="00A36674" w:rsidRPr="00E66D43" w:rsidRDefault="008F0E3E" w:rsidP="00EA5050">
            <w:pPr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Comments</w:t>
            </w:r>
            <w:r w:rsid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 xml:space="preserve"> - Part A</w:t>
            </w: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:</w:t>
            </w:r>
            <w:r w:rsidR="001F7DA4">
              <w:rPr>
                <w:rFonts w:cstheme="minorHAnsi"/>
                <w:b/>
                <w:bCs/>
                <w:color w:val="505359"/>
                <w:sz w:val="22"/>
                <w:szCs w:val="22"/>
              </w:rPr>
              <w:t xml:space="preserve"> </w:t>
            </w:r>
          </w:p>
          <w:p w14:paraId="5E4FE109" w14:textId="77777777" w:rsidR="008F0E3E" w:rsidRPr="00056A91" w:rsidRDefault="008F0E3E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</w:p>
          <w:p w14:paraId="71D67A5D" w14:textId="77777777" w:rsidR="008F0E3E" w:rsidRPr="00056A91" w:rsidRDefault="008F0E3E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</w:p>
          <w:p w14:paraId="2D3B4CEA" w14:textId="3978FEDF" w:rsidR="008F0E3E" w:rsidRPr="00056A91" w:rsidRDefault="008F0E3E" w:rsidP="008F0E3E">
            <w:pPr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</w:tbl>
    <w:p w14:paraId="26BC95F6" w14:textId="77777777" w:rsidR="00A0217C" w:rsidRPr="00A0217C" w:rsidRDefault="00A0217C" w:rsidP="008F0E3E">
      <w:pPr>
        <w:rPr>
          <w:rFonts w:ascii="Arial" w:hAnsi="Arial" w:cs="Arial"/>
          <w:color w:val="505359"/>
        </w:rPr>
      </w:pPr>
    </w:p>
    <w:p w14:paraId="4B518815" w14:textId="77777777" w:rsidR="004E3E1F" w:rsidRDefault="004E3E1F" w:rsidP="008F0E3E">
      <w:pPr>
        <w:widowControl w:val="0"/>
        <w:autoSpaceDE w:val="0"/>
        <w:autoSpaceDN w:val="0"/>
        <w:adjustRightInd w:val="0"/>
        <w:rPr>
          <w:rFonts w:ascii="Arial" w:hAnsi="Arial" w:cs="Arial"/>
          <w:color w:val="505359"/>
        </w:rPr>
      </w:pPr>
    </w:p>
    <w:p w14:paraId="1B45A301" w14:textId="77777777" w:rsidR="004E3E1F" w:rsidRDefault="004E3E1F" w:rsidP="008F0E3E">
      <w:pPr>
        <w:widowControl w:val="0"/>
        <w:autoSpaceDE w:val="0"/>
        <w:autoSpaceDN w:val="0"/>
        <w:adjustRightInd w:val="0"/>
        <w:rPr>
          <w:rFonts w:ascii="Arial" w:hAnsi="Arial" w:cs="Arial"/>
          <w:color w:val="505359"/>
        </w:rPr>
      </w:pPr>
    </w:p>
    <w:p w14:paraId="3A201C23" w14:textId="7FAFDE72" w:rsidR="00A0217C" w:rsidRDefault="00A0217C" w:rsidP="008F0E3E">
      <w:pPr>
        <w:widowControl w:val="0"/>
        <w:autoSpaceDE w:val="0"/>
        <w:autoSpaceDN w:val="0"/>
        <w:adjustRightInd w:val="0"/>
        <w:rPr>
          <w:rFonts w:ascii="Arial" w:hAnsi="Arial" w:cs="Arial"/>
          <w:color w:val="505359"/>
        </w:rPr>
      </w:pPr>
      <w:r w:rsidRPr="004E3E1F">
        <w:rPr>
          <w:rFonts w:ascii="Arial" w:hAnsi="Arial" w:cs="Arial"/>
          <w:b/>
          <w:bCs/>
          <w:color w:val="505359"/>
        </w:rPr>
        <w:t>Signature:</w:t>
      </w:r>
      <w:r w:rsidRPr="00A0217C">
        <w:rPr>
          <w:rFonts w:ascii="Arial" w:hAnsi="Arial" w:cs="Arial"/>
          <w:color w:val="505359"/>
        </w:rPr>
        <w:t xml:space="preserve"> </w:t>
      </w:r>
      <w:r w:rsidR="007A6A2B">
        <w:rPr>
          <w:rFonts w:ascii="Arial" w:hAnsi="Arial" w:cs="Arial"/>
          <w:color w:val="505359"/>
        </w:rPr>
        <w:t xml:space="preserve"> </w:t>
      </w:r>
      <w:r w:rsidR="00D038D9">
        <w:rPr>
          <w:rFonts w:ascii="Arial" w:hAnsi="Arial" w:cs="Arial"/>
          <w:color w:val="505359"/>
        </w:rPr>
        <w:t>__________</w:t>
      </w:r>
    </w:p>
    <w:p w14:paraId="24906C1B" w14:textId="77777777" w:rsidR="00D038D9" w:rsidRDefault="00D038D9" w:rsidP="008F0E3E">
      <w:pPr>
        <w:widowControl w:val="0"/>
        <w:autoSpaceDE w:val="0"/>
        <w:autoSpaceDN w:val="0"/>
        <w:adjustRightInd w:val="0"/>
        <w:rPr>
          <w:rFonts w:ascii="Arial" w:hAnsi="Arial" w:cs="Arial"/>
          <w:color w:val="505359"/>
        </w:rPr>
      </w:pPr>
    </w:p>
    <w:p w14:paraId="66DA4F1A" w14:textId="601979DA" w:rsidR="00056A91" w:rsidRDefault="00056A91" w:rsidP="008F0E3E">
      <w:pPr>
        <w:widowControl w:val="0"/>
        <w:autoSpaceDE w:val="0"/>
        <w:autoSpaceDN w:val="0"/>
        <w:adjustRightInd w:val="0"/>
        <w:rPr>
          <w:rFonts w:ascii="Arial" w:hAnsi="Arial" w:cs="Arial"/>
          <w:color w:val="505359"/>
        </w:rPr>
      </w:pPr>
    </w:p>
    <w:p w14:paraId="4C647F21" w14:textId="466DF426" w:rsidR="00056A91" w:rsidRDefault="00056A91" w:rsidP="008F0E3E">
      <w:pPr>
        <w:widowControl w:val="0"/>
        <w:autoSpaceDE w:val="0"/>
        <w:autoSpaceDN w:val="0"/>
        <w:adjustRightInd w:val="0"/>
        <w:rPr>
          <w:rFonts w:ascii="Arial" w:hAnsi="Arial" w:cs="Arial"/>
          <w:color w:val="505359"/>
        </w:rPr>
      </w:pPr>
    </w:p>
    <w:p w14:paraId="033C2382" w14:textId="352AF391" w:rsidR="00056A91" w:rsidRDefault="00056A91" w:rsidP="008F0E3E">
      <w:pPr>
        <w:widowControl w:val="0"/>
        <w:autoSpaceDE w:val="0"/>
        <w:autoSpaceDN w:val="0"/>
        <w:adjustRightInd w:val="0"/>
        <w:rPr>
          <w:rFonts w:ascii="Arial" w:hAnsi="Arial" w:cs="Arial"/>
          <w:color w:val="505359"/>
        </w:rPr>
      </w:pPr>
    </w:p>
    <w:p w14:paraId="4BCEC424" w14:textId="0FC4E153" w:rsidR="00056A91" w:rsidRDefault="00056A91" w:rsidP="008F0E3E">
      <w:pPr>
        <w:widowControl w:val="0"/>
        <w:autoSpaceDE w:val="0"/>
        <w:autoSpaceDN w:val="0"/>
        <w:adjustRightInd w:val="0"/>
        <w:rPr>
          <w:rFonts w:ascii="Arial" w:hAnsi="Arial" w:cs="Arial"/>
          <w:color w:val="505359"/>
        </w:rPr>
      </w:pPr>
    </w:p>
    <w:p w14:paraId="0F04DC23" w14:textId="487DD9EB" w:rsidR="00EA5050" w:rsidRDefault="00EA5050" w:rsidP="008F0E3E">
      <w:pPr>
        <w:widowControl w:val="0"/>
        <w:autoSpaceDE w:val="0"/>
        <w:autoSpaceDN w:val="0"/>
        <w:adjustRightInd w:val="0"/>
        <w:rPr>
          <w:rFonts w:ascii="Arial" w:hAnsi="Arial" w:cs="Arial"/>
          <w:color w:val="505359"/>
        </w:rPr>
      </w:pPr>
    </w:p>
    <w:p w14:paraId="1F1DF6D9" w14:textId="77777777" w:rsidR="00EA5050" w:rsidRDefault="00EA5050" w:rsidP="008F0E3E">
      <w:pPr>
        <w:widowControl w:val="0"/>
        <w:autoSpaceDE w:val="0"/>
        <w:autoSpaceDN w:val="0"/>
        <w:adjustRightInd w:val="0"/>
        <w:rPr>
          <w:rFonts w:ascii="Arial" w:hAnsi="Arial" w:cs="Arial"/>
          <w:color w:val="505359"/>
        </w:rPr>
      </w:pPr>
    </w:p>
    <w:p w14:paraId="0C6CC5EE" w14:textId="43F1E259" w:rsidR="00056A91" w:rsidRDefault="00056A91" w:rsidP="008F0E3E">
      <w:pPr>
        <w:widowControl w:val="0"/>
        <w:autoSpaceDE w:val="0"/>
        <w:autoSpaceDN w:val="0"/>
        <w:adjustRightInd w:val="0"/>
        <w:rPr>
          <w:rFonts w:ascii="Arial" w:hAnsi="Arial" w:cs="Arial"/>
          <w:color w:val="505359"/>
        </w:rPr>
      </w:pPr>
    </w:p>
    <w:p w14:paraId="6039CF7F" w14:textId="77777777" w:rsidR="00B91C30" w:rsidRDefault="00B91C30" w:rsidP="00B91C30">
      <w:pPr>
        <w:rPr>
          <w:rFonts w:ascii="Arial" w:hAnsi="Arial" w:cs="Arial"/>
          <w:color w:val="505359"/>
        </w:rPr>
      </w:pPr>
    </w:p>
    <w:p w14:paraId="1EAF3B45" w14:textId="11741DB0" w:rsidR="00A0217C" w:rsidRPr="00056A91" w:rsidRDefault="00A0217C" w:rsidP="00B91C3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1376BC"/>
        </w:rPr>
      </w:pPr>
      <w:r w:rsidRPr="00056A91">
        <w:rPr>
          <w:rFonts w:ascii="Arial" w:hAnsi="Arial" w:cs="Arial"/>
          <w:b/>
          <w:bCs/>
          <w:color w:val="1376BC"/>
        </w:rPr>
        <w:lastRenderedPageBreak/>
        <w:t>Report: Content Evaluation Checklist</w:t>
      </w:r>
      <w:r w:rsidR="004E3E1F" w:rsidRPr="00056A91">
        <w:rPr>
          <w:rFonts w:ascii="Arial" w:hAnsi="Arial" w:cs="Arial"/>
          <w:b/>
          <w:bCs/>
          <w:color w:val="1376BC"/>
        </w:rPr>
        <w:t>: Part B</w:t>
      </w:r>
    </w:p>
    <w:tbl>
      <w:tblPr>
        <w:tblStyle w:val="TableGrid"/>
        <w:tblW w:w="978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6662"/>
        <w:gridCol w:w="283"/>
        <w:gridCol w:w="567"/>
        <w:gridCol w:w="567"/>
        <w:gridCol w:w="567"/>
        <w:gridCol w:w="567"/>
      </w:tblGrid>
      <w:tr w:rsidR="00A120F3" w:rsidRPr="00056A91" w14:paraId="7D8A6229" w14:textId="77777777" w:rsidTr="00D038D9">
        <w:trPr>
          <w:cantSplit/>
          <w:trHeight w:val="1845"/>
        </w:trPr>
        <w:tc>
          <w:tcPr>
            <w:tcW w:w="568" w:type="dxa"/>
            <w:vAlign w:val="center"/>
          </w:tcPr>
          <w:p w14:paraId="1B234698" w14:textId="77777777" w:rsidR="008F0E3E" w:rsidRPr="00056A91" w:rsidRDefault="008F0E3E" w:rsidP="00D00B0F">
            <w:pPr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Nr.</w:t>
            </w:r>
          </w:p>
        </w:tc>
        <w:tc>
          <w:tcPr>
            <w:tcW w:w="6945" w:type="dxa"/>
            <w:gridSpan w:val="2"/>
            <w:vAlign w:val="center"/>
          </w:tcPr>
          <w:p w14:paraId="3357F2D0" w14:textId="77777777" w:rsidR="008F0E3E" w:rsidRPr="00056A91" w:rsidRDefault="008F0E3E" w:rsidP="00AF02C4">
            <w:pPr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AF02C4">
              <w:rPr>
                <w:rFonts w:cstheme="minorHAnsi"/>
                <w:b/>
                <w:bCs/>
                <w:color w:val="505359"/>
                <w:sz w:val="44"/>
                <w:szCs w:val="44"/>
              </w:rPr>
              <w:t>Evaluation</w:t>
            </w:r>
          </w:p>
        </w:tc>
        <w:tc>
          <w:tcPr>
            <w:tcW w:w="567" w:type="dxa"/>
            <w:textDirection w:val="btLr"/>
          </w:tcPr>
          <w:p w14:paraId="500AD4E0" w14:textId="09290175" w:rsidR="008F0E3E" w:rsidRPr="00056A91" w:rsidRDefault="008F0E3E" w:rsidP="00D00B0F">
            <w:pPr>
              <w:ind w:left="113" w:right="113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Not Met</w:t>
            </w:r>
            <w:r w:rsidR="002A77D3"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 xml:space="preserve"> </w:t>
            </w: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(1)</w:t>
            </w:r>
          </w:p>
        </w:tc>
        <w:tc>
          <w:tcPr>
            <w:tcW w:w="567" w:type="dxa"/>
            <w:textDirection w:val="btLr"/>
          </w:tcPr>
          <w:p w14:paraId="4A9581DF" w14:textId="50AFC738" w:rsidR="008F0E3E" w:rsidRPr="00056A91" w:rsidRDefault="008F0E3E" w:rsidP="00D00B0F">
            <w:pPr>
              <w:ind w:left="113" w:right="113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Partially Met (2)</w:t>
            </w:r>
          </w:p>
        </w:tc>
        <w:tc>
          <w:tcPr>
            <w:tcW w:w="567" w:type="dxa"/>
            <w:textDirection w:val="btLr"/>
          </w:tcPr>
          <w:p w14:paraId="64A42273" w14:textId="274783BC" w:rsidR="008F0E3E" w:rsidRPr="00056A91" w:rsidRDefault="008F0E3E" w:rsidP="00D00B0F">
            <w:pPr>
              <w:ind w:left="113" w:right="113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Met (3)</w:t>
            </w:r>
          </w:p>
        </w:tc>
        <w:tc>
          <w:tcPr>
            <w:tcW w:w="567" w:type="dxa"/>
            <w:textDirection w:val="btLr"/>
          </w:tcPr>
          <w:p w14:paraId="07CA78D6" w14:textId="77777777" w:rsidR="008F0E3E" w:rsidRPr="00056A91" w:rsidRDefault="008F0E3E" w:rsidP="00D00B0F">
            <w:pPr>
              <w:ind w:left="113" w:right="113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Total Score</w:t>
            </w:r>
          </w:p>
        </w:tc>
      </w:tr>
      <w:tr w:rsidR="005F759D" w:rsidRPr="00056A91" w14:paraId="31897B14" w14:textId="77777777" w:rsidTr="00C278A4">
        <w:tc>
          <w:tcPr>
            <w:tcW w:w="9214" w:type="dxa"/>
            <w:gridSpan w:val="6"/>
          </w:tcPr>
          <w:p w14:paraId="40E4B67B" w14:textId="03CE8371" w:rsidR="008F0E3E" w:rsidRPr="00056A91" w:rsidRDefault="008F0E3E" w:rsidP="00A120F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Introduction</w:t>
            </w:r>
          </w:p>
        </w:tc>
        <w:tc>
          <w:tcPr>
            <w:tcW w:w="567" w:type="dxa"/>
          </w:tcPr>
          <w:p w14:paraId="213962A1" w14:textId="77777777" w:rsidR="008F0E3E" w:rsidRPr="00056A91" w:rsidRDefault="008F0E3E" w:rsidP="00A120F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2A77D3" w:rsidRPr="00056A91" w14:paraId="21E0CF76" w14:textId="77777777" w:rsidTr="00235492">
        <w:tc>
          <w:tcPr>
            <w:tcW w:w="568" w:type="dxa"/>
          </w:tcPr>
          <w:p w14:paraId="024377C6" w14:textId="77777777" w:rsidR="002A77D3" w:rsidRPr="00056A91" w:rsidRDefault="002A77D3" w:rsidP="004E3E1F">
            <w:pPr>
              <w:spacing w:before="40"/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1</w:t>
            </w:r>
          </w:p>
        </w:tc>
        <w:tc>
          <w:tcPr>
            <w:tcW w:w="6945" w:type="dxa"/>
            <w:gridSpan w:val="2"/>
          </w:tcPr>
          <w:p w14:paraId="7156A1AC" w14:textId="6C5D09B8" w:rsidR="002A77D3" w:rsidRPr="00056A91" w:rsidRDefault="002A77D3" w:rsidP="00A120F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Observations of the company’s strengths and opportunities</w:t>
            </w:r>
          </w:p>
        </w:tc>
        <w:tc>
          <w:tcPr>
            <w:tcW w:w="567" w:type="dxa"/>
          </w:tcPr>
          <w:p w14:paraId="23852CEA" w14:textId="416083B9" w:rsidR="002A77D3" w:rsidRPr="00004C13" w:rsidRDefault="002A77D3" w:rsidP="00C8567A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4718C6ED" w14:textId="77777777" w:rsidR="002A77D3" w:rsidRPr="00004C13" w:rsidRDefault="002A77D3" w:rsidP="00C8567A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1C945B99" w14:textId="7B398E1E" w:rsidR="002A77D3" w:rsidRPr="00004C13" w:rsidRDefault="002A77D3" w:rsidP="00C8567A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028ACCD6" w14:textId="760364A9" w:rsidR="002A77D3" w:rsidRPr="004C0F55" w:rsidRDefault="002A77D3" w:rsidP="00C124B2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</w:tr>
      <w:tr w:rsidR="00004C13" w:rsidRPr="00056A91" w14:paraId="769AB4E7" w14:textId="77777777" w:rsidTr="00235492">
        <w:tc>
          <w:tcPr>
            <w:tcW w:w="568" w:type="dxa"/>
          </w:tcPr>
          <w:p w14:paraId="4883B1AB" w14:textId="77777777" w:rsidR="00004C13" w:rsidRPr="00056A91" w:rsidRDefault="00004C13" w:rsidP="00004C13">
            <w:pPr>
              <w:spacing w:before="40"/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2</w:t>
            </w:r>
          </w:p>
        </w:tc>
        <w:tc>
          <w:tcPr>
            <w:tcW w:w="6945" w:type="dxa"/>
            <w:gridSpan w:val="2"/>
          </w:tcPr>
          <w:p w14:paraId="7F43C8C1" w14:textId="587F12BE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Own identified strengths and opportunities</w:t>
            </w:r>
            <w:r w:rsidR="009A17B3">
              <w:rPr>
                <w:rFonts w:cstheme="minorHAnsi"/>
                <w:color w:val="505359"/>
                <w:sz w:val="22"/>
                <w:szCs w:val="22"/>
              </w:rPr>
              <w:t>.</w:t>
            </w:r>
          </w:p>
        </w:tc>
        <w:tc>
          <w:tcPr>
            <w:tcW w:w="567" w:type="dxa"/>
          </w:tcPr>
          <w:p w14:paraId="667999EF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62134F8C" w14:textId="16197E25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19DF9304" w14:textId="6A0E164C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/>
            <w:vAlign w:val="center"/>
          </w:tcPr>
          <w:p w14:paraId="3117BC2C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4E13D551" w14:textId="77777777" w:rsidTr="00C278A4">
        <w:tc>
          <w:tcPr>
            <w:tcW w:w="9214" w:type="dxa"/>
            <w:gridSpan w:val="6"/>
          </w:tcPr>
          <w:p w14:paraId="48C71C56" w14:textId="636C68D1" w:rsidR="00004C13" w:rsidRPr="00056A91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Learning Acquired</w:t>
            </w:r>
          </w:p>
        </w:tc>
        <w:tc>
          <w:tcPr>
            <w:tcW w:w="567" w:type="dxa"/>
          </w:tcPr>
          <w:p w14:paraId="1996ED21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11828BB8" w14:textId="77777777" w:rsidTr="00235492">
        <w:tc>
          <w:tcPr>
            <w:tcW w:w="568" w:type="dxa"/>
            <w:vAlign w:val="center"/>
          </w:tcPr>
          <w:p w14:paraId="69EB6575" w14:textId="4147F8B4" w:rsidR="00004C13" w:rsidRPr="00056A91" w:rsidRDefault="00004C13" w:rsidP="00004C13">
            <w:pPr>
              <w:spacing w:before="40"/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6930CD">
              <w:rPr>
                <w:rFonts w:cstheme="minorHAnsi"/>
                <w:color w:val="505359"/>
                <w:sz w:val="22"/>
                <w:szCs w:val="22"/>
              </w:rPr>
              <w:t>3</w:t>
            </w:r>
          </w:p>
        </w:tc>
        <w:tc>
          <w:tcPr>
            <w:tcW w:w="6945" w:type="dxa"/>
            <w:gridSpan w:val="2"/>
          </w:tcPr>
          <w:p w14:paraId="06A01BF7" w14:textId="1DFEDBAA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Outcomes of Learning Goals</w:t>
            </w:r>
            <w:r w:rsidR="009A17B3">
              <w:rPr>
                <w:rFonts w:cstheme="minorHAnsi"/>
                <w:color w:val="505359"/>
                <w:sz w:val="22"/>
                <w:szCs w:val="22"/>
              </w:rPr>
              <w:t>.</w:t>
            </w:r>
          </w:p>
        </w:tc>
        <w:tc>
          <w:tcPr>
            <w:tcW w:w="567" w:type="dxa"/>
          </w:tcPr>
          <w:p w14:paraId="475D79C5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68154664" w14:textId="397A5620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133A63A4" w14:textId="448CAEC1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420D40FA" w14:textId="328A0FFB" w:rsidR="00004C13" w:rsidRPr="0062357B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</w:tr>
      <w:tr w:rsidR="00004C13" w:rsidRPr="00056A91" w14:paraId="0E06159D" w14:textId="77777777" w:rsidTr="00235492">
        <w:tc>
          <w:tcPr>
            <w:tcW w:w="568" w:type="dxa"/>
            <w:vAlign w:val="center"/>
          </w:tcPr>
          <w:p w14:paraId="5836BD9A" w14:textId="28A9E5DF" w:rsidR="00004C13" w:rsidRPr="00056A91" w:rsidRDefault="00004C13" w:rsidP="00004C13">
            <w:pPr>
              <w:spacing w:before="40"/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3A15BB">
              <w:rPr>
                <w:rFonts w:cstheme="minorHAnsi"/>
                <w:color w:val="505359"/>
                <w:sz w:val="22"/>
                <w:szCs w:val="22"/>
              </w:rPr>
              <w:t>4</w:t>
            </w:r>
          </w:p>
        </w:tc>
        <w:tc>
          <w:tcPr>
            <w:tcW w:w="6945" w:type="dxa"/>
            <w:gridSpan w:val="2"/>
          </w:tcPr>
          <w:p w14:paraId="471499C8" w14:textId="21EF1CEE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What was </w:t>
            </w:r>
            <w:r w:rsidR="00C97E61">
              <w:rPr>
                <w:rFonts w:cstheme="minorHAnsi"/>
                <w:color w:val="505359"/>
                <w:sz w:val="22"/>
                <w:szCs w:val="22"/>
              </w:rPr>
              <w:t xml:space="preserve">the presenter’s </w:t>
            </w: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biggest challenge during </w:t>
            </w:r>
            <w:r w:rsidR="00795F82">
              <w:rPr>
                <w:rFonts w:cstheme="minorHAnsi"/>
                <w:color w:val="505359"/>
                <w:sz w:val="22"/>
                <w:szCs w:val="22"/>
              </w:rPr>
              <w:t>the</w:t>
            </w: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 internship?</w:t>
            </w:r>
          </w:p>
        </w:tc>
        <w:tc>
          <w:tcPr>
            <w:tcW w:w="567" w:type="dxa"/>
          </w:tcPr>
          <w:p w14:paraId="7C5C6984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0048E152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06F8BDB7" w14:textId="2546CE69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0F92CE6E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0B9E4097" w14:textId="77777777" w:rsidTr="00235492">
        <w:tc>
          <w:tcPr>
            <w:tcW w:w="568" w:type="dxa"/>
            <w:vAlign w:val="center"/>
          </w:tcPr>
          <w:p w14:paraId="6CB9F5F1" w14:textId="677FE4B3" w:rsidR="00004C13" w:rsidRPr="00056A91" w:rsidRDefault="00004C13" w:rsidP="00004C13">
            <w:pPr>
              <w:spacing w:before="40"/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5</w:t>
            </w:r>
          </w:p>
        </w:tc>
        <w:tc>
          <w:tcPr>
            <w:tcW w:w="6945" w:type="dxa"/>
            <w:gridSpan w:val="2"/>
          </w:tcPr>
          <w:p w14:paraId="351D040B" w14:textId="337949D6" w:rsidR="00004C13" w:rsidRPr="00056A91" w:rsidRDefault="002C366F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>
              <w:rPr>
                <w:rFonts w:cstheme="minorHAnsi"/>
                <w:color w:val="505359"/>
                <w:sz w:val="22"/>
                <w:szCs w:val="22"/>
              </w:rPr>
              <w:t>W</w:t>
            </w:r>
            <w:r w:rsidR="00795F82">
              <w:rPr>
                <w:rFonts w:cstheme="minorHAnsi"/>
                <w:color w:val="505359"/>
                <w:sz w:val="22"/>
                <w:szCs w:val="22"/>
              </w:rPr>
              <w:t xml:space="preserve">ere these challenges </w:t>
            </w:r>
            <w:r w:rsidR="00004C13" w:rsidRPr="00056A91">
              <w:rPr>
                <w:rFonts w:cstheme="minorHAnsi"/>
                <w:color w:val="505359"/>
                <w:sz w:val="22"/>
                <w:szCs w:val="22"/>
              </w:rPr>
              <w:t>overcome?</w:t>
            </w:r>
          </w:p>
        </w:tc>
        <w:tc>
          <w:tcPr>
            <w:tcW w:w="567" w:type="dxa"/>
          </w:tcPr>
          <w:p w14:paraId="3530E201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2F5B0932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527C8BEB" w14:textId="2869623F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0F109E86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0DE60C96" w14:textId="77777777" w:rsidTr="00235492">
        <w:tc>
          <w:tcPr>
            <w:tcW w:w="568" w:type="dxa"/>
            <w:vAlign w:val="center"/>
          </w:tcPr>
          <w:p w14:paraId="5120A663" w14:textId="2465C0CE" w:rsidR="00004C13" w:rsidRPr="00056A91" w:rsidRDefault="00004C13" w:rsidP="00004C13">
            <w:pPr>
              <w:spacing w:before="40"/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6</w:t>
            </w:r>
          </w:p>
        </w:tc>
        <w:tc>
          <w:tcPr>
            <w:tcW w:w="6945" w:type="dxa"/>
            <w:gridSpan w:val="2"/>
          </w:tcPr>
          <w:p w14:paraId="3AA07443" w14:textId="663FB6BA" w:rsidR="00004C13" w:rsidRPr="00056A91" w:rsidRDefault="007C6882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>
              <w:rPr>
                <w:rFonts w:cstheme="minorHAnsi"/>
                <w:color w:val="505359"/>
                <w:sz w:val="22"/>
                <w:szCs w:val="22"/>
              </w:rPr>
              <w:t xml:space="preserve">Did the </w:t>
            </w:r>
            <w:r w:rsidR="002C366F">
              <w:rPr>
                <w:rFonts w:cstheme="minorHAnsi"/>
                <w:color w:val="505359"/>
                <w:sz w:val="22"/>
                <w:szCs w:val="22"/>
              </w:rPr>
              <w:t xml:space="preserve">presenter </w:t>
            </w:r>
            <w:r w:rsidR="00004C13" w:rsidRPr="00056A91">
              <w:rPr>
                <w:rFonts w:cstheme="minorHAnsi"/>
                <w:color w:val="505359"/>
                <w:sz w:val="22"/>
                <w:szCs w:val="22"/>
              </w:rPr>
              <w:t xml:space="preserve">learn </w:t>
            </w:r>
            <w:r w:rsidR="00E63361">
              <w:rPr>
                <w:rFonts w:cstheme="minorHAnsi"/>
                <w:color w:val="505359"/>
                <w:sz w:val="22"/>
                <w:szCs w:val="22"/>
              </w:rPr>
              <w:t xml:space="preserve">from other </w:t>
            </w:r>
            <w:r w:rsidR="00004C13">
              <w:rPr>
                <w:rFonts w:cstheme="minorHAnsi"/>
                <w:color w:val="505359"/>
                <w:sz w:val="22"/>
                <w:szCs w:val="22"/>
              </w:rPr>
              <w:t>departments</w:t>
            </w:r>
            <w:r w:rsidR="00004C13" w:rsidRPr="00056A91">
              <w:rPr>
                <w:rFonts w:cstheme="minorHAnsi"/>
                <w:color w:val="505359"/>
                <w:sz w:val="22"/>
                <w:szCs w:val="22"/>
              </w:rPr>
              <w:t>?</w:t>
            </w:r>
          </w:p>
        </w:tc>
        <w:tc>
          <w:tcPr>
            <w:tcW w:w="567" w:type="dxa"/>
          </w:tcPr>
          <w:p w14:paraId="38990A47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622C1AC3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510B83EE" w14:textId="6DEAC50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41D11A2D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2E9428B9" w14:textId="77777777" w:rsidTr="00235492">
        <w:tc>
          <w:tcPr>
            <w:tcW w:w="568" w:type="dxa"/>
            <w:vAlign w:val="center"/>
          </w:tcPr>
          <w:p w14:paraId="3956DBB2" w14:textId="15AD6287" w:rsidR="00004C13" w:rsidRPr="00056A91" w:rsidRDefault="00004C13" w:rsidP="00004C13">
            <w:pPr>
              <w:spacing w:before="40"/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7</w:t>
            </w:r>
          </w:p>
        </w:tc>
        <w:tc>
          <w:tcPr>
            <w:tcW w:w="6945" w:type="dxa"/>
            <w:gridSpan w:val="2"/>
          </w:tcPr>
          <w:p w14:paraId="54370073" w14:textId="3CCB046E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What learning </w:t>
            </w:r>
            <w:r w:rsidR="00644231">
              <w:rPr>
                <w:rFonts w:cstheme="minorHAnsi"/>
                <w:color w:val="505359"/>
                <w:sz w:val="22"/>
                <w:szCs w:val="22"/>
              </w:rPr>
              <w:t xml:space="preserve">was </w:t>
            </w:r>
            <w:r w:rsidRPr="00056A91">
              <w:rPr>
                <w:rFonts w:cstheme="minorHAnsi"/>
                <w:color w:val="505359"/>
                <w:sz w:val="22"/>
                <w:szCs w:val="22"/>
              </w:rPr>
              <w:t>take</w:t>
            </w:r>
            <w:r w:rsidR="00644231">
              <w:rPr>
                <w:rFonts w:cstheme="minorHAnsi"/>
                <w:color w:val="505359"/>
                <w:sz w:val="22"/>
                <w:szCs w:val="22"/>
              </w:rPr>
              <w:t>n</w:t>
            </w: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 from </w:t>
            </w:r>
            <w:r w:rsidR="00644231">
              <w:rPr>
                <w:rFonts w:cstheme="minorHAnsi"/>
                <w:color w:val="505359"/>
                <w:sz w:val="22"/>
                <w:szCs w:val="22"/>
              </w:rPr>
              <w:t xml:space="preserve">the </w:t>
            </w:r>
            <w:r w:rsidRPr="00056A91">
              <w:rPr>
                <w:rFonts w:cstheme="minorHAnsi"/>
                <w:color w:val="505359"/>
                <w:sz w:val="22"/>
                <w:szCs w:val="22"/>
              </w:rPr>
              <w:t>project?</w:t>
            </w:r>
          </w:p>
        </w:tc>
        <w:tc>
          <w:tcPr>
            <w:tcW w:w="567" w:type="dxa"/>
          </w:tcPr>
          <w:p w14:paraId="5D190BE0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24E970E2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2A9C6625" w14:textId="62959BF2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4D075D53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12B401F2" w14:textId="77777777" w:rsidTr="00235492">
        <w:tc>
          <w:tcPr>
            <w:tcW w:w="568" w:type="dxa"/>
            <w:vAlign w:val="center"/>
          </w:tcPr>
          <w:p w14:paraId="04EB0672" w14:textId="56D67F47" w:rsidR="00004C13" w:rsidRPr="00056A91" w:rsidRDefault="00004C13" w:rsidP="00004C13">
            <w:pPr>
              <w:spacing w:before="40"/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8</w:t>
            </w:r>
          </w:p>
        </w:tc>
        <w:tc>
          <w:tcPr>
            <w:tcW w:w="6945" w:type="dxa"/>
            <w:gridSpan w:val="2"/>
          </w:tcPr>
          <w:p w14:paraId="4762F098" w14:textId="4715E565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Was the reflective journal available as evidence?</w:t>
            </w:r>
          </w:p>
        </w:tc>
        <w:tc>
          <w:tcPr>
            <w:tcW w:w="567" w:type="dxa"/>
          </w:tcPr>
          <w:p w14:paraId="39B4E55D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6BCFFB12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24DFDD06" w14:textId="208C7D3D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3B2EEFD8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34EB5461" w14:textId="77777777" w:rsidTr="00235492">
        <w:tc>
          <w:tcPr>
            <w:tcW w:w="568" w:type="dxa"/>
            <w:vAlign w:val="center"/>
          </w:tcPr>
          <w:p w14:paraId="1EBB578A" w14:textId="6C156910" w:rsidR="00004C13" w:rsidRPr="00056A91" w:rsidRDefault="00004C13" w:rsidP="00004C13">
            <w:pPr>
              <w:spacing w:before="40"/>
              <w:jc w:val="center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9</w:t>
            </w:r>
          </w:p>
        </w:tc>
        <w:tc>
          <w:tcPr>
            <w:tcW w:w="6945" w:type="dxa"/>
            <w:gridSpan w:val="2"/>
          </w:tcPr>
          <w:p w14:paraId="466102CC" w14:textId="177B6558" w:rsidR="00004C13" w:rsidRPr="00056A91" w:rsidRDefault="00E06337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>
              <w:rPr>
                <w:rFonts w:cstheme="minorHAnsi"/>
                <w:color w:val="505359"/>
                <w:sz w:val="22"/>
                <w:szCs w:val="22"/>
              </w:rPr>
              <w:t xml:space="preserve">Were </w:t>
            </w:r>
            <w:r w:rsidR="00004C13" w:rsidRPr="00056A91">
              <w:rPr>
                <w:rFonts w:cstheme="minorHAnsi"/>
                <w:color w:val="505359"/>
                <w:sz w:val="22"/>
                <w:szCs w:val="22"/>
              </w:rPr>
              <w:t>all the monthly mentee progress reports</w:t>
            </w:r>
            <w:r w:rsidR="00730588">
              <w:rPr>
                <w:rFonts w:cstheme="minorHAnsi"/>
                <w:color w:val="505359"/>
                <w:sz w:val="22"/>
                <w:szCs w:val="22"/>
              </w:rPr>
              <w:t xml:space="preserve"> s</w:t>
            </w:r>
            <w:r w:rsidR="00730588" w:rsidRPr="00056A91">
              <w:rPr>
                <w:rFonts w:cstheme="minorHAnsi"/>
                <w:color w:val="505359"/>
                <w:sz w:val="22"/>
                <w:szCs w:val="22"/>
              </w:rPr>
              <w:t>ubmitted</w:t>
            </w:r>
            <w:r w:rsidR="00004C13" w:rsidRPr="00056A91">
              <w:rPr>
                <w:rFonts w:cstheme="minorHAnsi"/>
                <w:color w:val="505359"/>
                <w:sz w:val="22"/>
                <w:szCs w:val="22"/>
              </w:rPr>
              <w:t>?</w:t>
            </w:r>
          </w:p>
        </w:tc>
        <w:tc>
          <w:tcPr>
            <w:tcW w:w="567" w:type="dxa"/>
          </w:tcPr>
          <w:p w14:paraId="12B52A13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4B1BC5D6" w14:textId="38D617F9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03817FA8" w14:textId="48AD5D55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1A0B0C80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2759D37E" w14:textId="77777777" w:rsidTr="00235492">
        <w:tc>
          <w:tcPr>
            <w:tcW w:w="568" w:type="dxa"/>
            <w:vAlign w:val="center"/>
          </w:tcPr>
          <w:p w14:paraId="28BABE27" w14:textId="7BE4D99F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10</w:t>
            </w:r>
          </w:p>
        </w:tc>
        <w:tc>
          <w:tcPr>
            <w:tcW w:w="6945" w:type="dxa"/>
            <w:gridSpan w:val="2"/>
          </w:tcPr>
          <w:p w14:paraId="1F1D9DEF" w14:textId="23F4A283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Is all required training closed out?</w:t>
            </w:r>
          </w:p>
        </w:tc>
        <w:tc>
          <w:tcPr>
            <w:tcW w:w="567" w:type="dxa"/>
          </w:tcPr>
          <w:p w14:paraId="4E40A367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20C98E7F" w14:textId="086279C3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6F6C5D13" w14:textId="3DE26D5B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2B3B91EC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3C104A61" w14:textId="77777777" w:rsidTr="00C278A4">
        <w:tc>
          <w:tcPr>
            <w:tcW w:w="9214" w:type="dxa"/>
            <w:gridSpan w:val="6"/>
          </w:tcPr>
          <w:p w14:paraId="0B4FEDD1" w14:textId="6A24FF40" w:rsidR="00004C13" w:rsidRPr="00056A91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Phases 1 - 4</w:t>
            </w:r>
          </w:p>
        </w:tc>
        <w:tc>
          <w:tcPr>
            <w:tcW w:w="567" w:type="dxa"/>
          </w:tcPr>
          <w:p w14:paraId="14632F0A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4D89AA65" w14:textId="77777777" w:rsidTr="00235492">
        <w:tc>
          <w:tcPr>
            <w:tcW w:w="568" w:type="dxa"/>
            <w:vAlign w:val="center"/>
          </w:tcPr>
          <w:p w14:paraId="1EA31340" w14:textId="4528F01B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11</w:t>
            </w:r>
          </w:p>
        </w:tc>
        <w:tc>
          <w:tcPr>
            <w:tcW w:w="6945" w:type="dxa"/>
            <w:gridSpan w:val="2"/>
          </w:tcPr>
          <w:p w14:paraId="712641E8" w14:textId="6E263BF3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Phase 1: Induction into </w:t>
            </w:r>
            <w:r w:rsidR="006930CD">
              <w:rPr>
                <w:rFonts w:cstheme="minorHAnsi"/>
                <w:color w:val="505359"/>
                <w:sz w:val="22"/>
                <w:szCs w:val="22"/>
              </w:rPr>
              <w:t xml:space="preserve">the </w:t>
            </w:r>
            <w:r w:rsidRPr="00056A91">
              <w:rPr>
                <w:rFonts w:cstheme="minorHAnsi"/>
                <w:color w:val="505359"/>
                <w:sz w:val="22"/>
                <w:szCs w:val="22"/>
              </w:rPr>
              <w:t>role of the mentee.</w:t>
            </w:r>
          </w:p>
        </w:tc>
        <w:tc>
          <w:tcPr>
            <w:tcW w:w="567" w:type="dxa"/>
          </w:tcPr>
          <w:p w14:paraId="63BB624E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26B74273" w14:textId="6F5324F6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5F7CEFC5" w14:textId="7593D471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57074908" w14:textId="48714516" w:rsidR="00004C13" w:rsidRPr="0062357B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</w:tr>
      <w:tr w:rsidR="00004C13" w:rsidRPr="00056A91" w14:paraId="7AEC254C" w14:textId="77777777" w:rsidTr="00235492">
        <w:tc>
          <w:tcPr>
            <w:tcW w:w="568" w:type="dxa"/>
            <w:vAlign w:val="center"/>
          </w:tcPr>
          <w:p w14:paraId="1B249EFB" w14:textId="09396BDE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12</w:t>
            </w:r>
          </w:p>
        </w:tc>
        <w:tc>
          <w:tcPr>
            <w:tcW w:w="6945" w:type="dxa"/>
            <w:gridSpan w:val="2"/>
          </w:tcPr>
          <w:p w14:paraId="66F3C066" w14:textId="728E7D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Phase 2: Identification of problem/need, design and implement solution/s.</w:t>
            </w:r>
          </w:p>
        </w:tc>
        <w:tc>
          <w:tcPr>
            <w:tcW w:w="567" w:type="dxa"/>
          </w:tcPr>
          <w:p w14:paraId="3028F241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2DE2825A" w14:textId="40F09E62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65AF8F42" w14:textId="4349DF19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1B17CBA4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34EC299F" w14:textId="77777777" w:rsidTr="00235492">
        <w:tc>
          <w:tcPr>
            <w:tcW w:w="568" w:type="dxa"/>
            <w:vAlign w:val="center"/>
          </w:tcPr>
          <w:p w14:paraId="1719EE66" w14:textId="451E92FF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13</w:t>
            </w:r>
          </w:p>
        </w:tc>
        <w:tc>
          <w:tcPr>
            <w:tcW w:w="6945" w:type="dxa"/>
            <w:gridSpan w:val="2"/>
          </w:tcPr>
          <w:p w14:paraId="58DB7514" w14:textId="7A9E33E5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Phase 3: Evaluate </w:t>
            </w:r>
            <w:r w:rsidR="006930CD">
              <w:rPr>
                <w:rFonts w:cstheme="minorHAnsi"/>
                <w:color w:val="505359"/>
                <w:sz w:val="22"/>
                <w:szCs w:val="22"/>
              </w:rPr>
              <w:t xml:space="preserve">the </w:t>
            </w: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success of </w:t>
            </w:r>
            <w:r w:rsidR="006930CD">
              <w:rPr>
                <w:rFonts w:cstheme="minorHAnsi"/>
                <w:color w:val="505359"/>
                <w:sz w:val="22"/>
                <w:szCs w:val="22"/>
              </w:rPr>
              <w:t xml:space="preserve">the </w:t>
            </w:r>
            <w:r w:rsidRPr="00056A91">
              <w:rPr>
                <w:rFonts w:cstheme="minorHAnsi"/>
                <w:color w:val="505359"/>
                <w:sz w:val="22"/>
                <w:szCs w:val="22"/>
              </w:rPr>
              <w:t>Solution.</w:t>
            </w:r>
          </w:p>
        </w:tc>
        <w:tc>
          <w:tcPr>
            <w:tcW w:w="567" w:type="dxa"/>
          </w:tcPr>
          <w:p w14:paraId="762758AE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5E81F1F0" w14:textId="69F8F6DB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3A2B5F3A" w14:textId="0400993A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2CF10226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741593DE" w14:textId="77777777" w:rsidTr="00235492"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31692DB4" w14:textId="53752769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14</w:t>
            </w:r>
          </w:p>
        </w:tc>
        <w:tc>
          <w:tcPr>
            <w:tcW w:w="6945" w:type="dxa"/>
            <w:gridSpan w:val="2"/>
            <w:tcBorders>
              <w:bottom w:val="single" w:sz="4" w:space="0" w:color="auto"/>
            </w:tcBorders>
          </w:tcPr>
          <w:p w14:paraId="2B0B10CF" w14:textId="16D814AF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Phase 4: Write and present </w:t>
            </w:r>
            <w:r w:rsidR="006930CD">
              <w:rPr>
                <w:rFonts w:cstheme="minorHAnsi"/>
                <w:color w:val="505359"/>
                <w:sz w:val="22"/>
                <w:szCs w:val="22"/>
              </w:rPr>
              <w:t xml:space="preserve">the </w:t>
            </w:r>
            <w:r w:rsidRPr="00056A91">
              <w:rPr>
                <w:rFonts w:cstheme="minorHAnsi"/>
                <w:color w:val="505359"/>
                <w:sz w:val="22"/>
                <w:szCs w:val="22"/>
              </w:rPr>
              <w:t>report.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2909470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F9B7237" w14:textId="0F2326EC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979868A" w14:textId="26030310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762B3ECF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36C7742C" w14:textId="77777777" w:rsidTr="00235492"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292BD471" w14:textId="4F1AA4FF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15</w:t>
            </w:r>
          </w:p>
        </w:tc>
        <w:tc>
          <w:tcPr>
            <w:tcW w:w="6945" w:type="dxa"/>
            <w:gridSpan w:val="2"/>
            <w:tcBorders>
              <w:bottom w:val="single" w:sz="4" w:space="0" w:color="auto"/>
            </w:tcBorders>
          </w:tcPr>
          <w:p w14:paraId="1181CA6C" w14:textId="337F197F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Course Assessment Outcomes: </w:t>
            </w:r>
            <w:r w:rsidRPr="00A17968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(Either 1 or 3)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B3F3CC5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040B1980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8DE055D" w14:textId="5C99511B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38808DAA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4F54117C" w14:textId="77777777" w:rsidTr="006968D2">
        <w:tc>
          <w:tcPr>
            <w:tcW w:w="9214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732E309" w14:textId="4824A18B" w:rsidR="00004C13" w:rsidRPr="00056A91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Reflection</w:t>
            </w:r>
          </w:p>
        </w:tc>
        <w:tc>
          <w:tcPr>
            <w:tcW w:w="567" w:type="dxa"/>
            <w:tcBorders>
              <w:left w:val="nil"/>
            </w:tcBorders>
          </w:tcPr>
          <w:p w14:paraId="363CA35E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298220B7" w14:textId="77777777" w:rsidTr="00235492"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30CC963B" w14:textId="3494A7C9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16</w:t>
            </w:r>
          </w:p>
        </w:tc>
        <w:tc>
          <w:tcPr>
            <w:tcW w:w="6945" w:type="dxa"/>
            <w:gridSpan w:val="2"/>
            <w:tcBorders>
              <w:top w:val="single" w:sz="4" w:space="0" w:color="auto"/>
            </w:tcBorders>
          </w:tcPr>
          <w:p w14:paraId="33AC2190" w14:textId="316B857C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 xml:space="preserve">What skills </w:t>
            </w:r>
            <w:r w:rsidR="00277459">
              <w:rPr>
                <w:rFonts w:cstheme="minorHAnsi"/>
                <w:color w:val="505359"/>
                <w:sz w:val="22"/>
                <w:szCs w:val="22"/>
              </w:rPr>
              <w:t xml:space="preserve">were </w:t>
            </w:r>
            <w:r w:rsidRPr="00056A91">
              <w:rPr>
                <w:rFonts w:cstheme="minorHAnsi"/>
                <w:color w:val="505359"/>
                <w:sz w:val="22"/>
                <w:szCs w:val="22"/>
              </w:rPr>
              <w:t>acquired during this programme?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D9059C4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5D0A6D8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09D8303" w14:textId="3C7435DC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75B7DC0F" w14:textId="3A0CEC65" w:rsidR="00004C13" w:rsidRPr="0062357B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</w:tr>
      <w:tr w:rsidR="00004C13" w:rsidRPr="00056A91" w14:paraId="4EEA70A8" w14:textId="77777777" w:rsidTr="00235492">
        <w:tc>
          <w:tcPr>
            <w:tcW w:w="568" w:type="dxa"/>
            <w:vAlign w:val="center"/>
          </w:tcPr>
          <w:p w14:paraId="31928BA7" w14:textId="4D6D8C65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17</w:t>
            </w:r>
          </w:p>
        </w:tc>
        <w:tc>
          <w:tcPr>
            <w:tcW w:w="6945" w:type="dxa"/>
            <w:gridSpan w:val="2"/>
          </w:tcPr>
          <w:p w14:paraId="5E04426F" w14:textId="216C83EC" w:rsidR="00004C13" w:rsidRPr="00056A91" w:rsidRDefault="00F42BB1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>
              <w:rPr>
                <w:rFonts w:cstheme="minorHAnsi"/>
                <w:color w:val="505359"/>
                <w:sz w:val="22"/>
                <w:szCs w:val="22"/>
              </w:rPr>
              <w:t xml:space="preserve">Was the presenter able </w:t>
            </w:r>
            <w:r w:rsidR="00004C13" w:rsidRPr="00056A91">
              <w:rPr>
                <w:rFonts w:cstheme="minorHAnsi"/>
                <w:color w:val="505359"/>
                <w:sz w:val="22"/>
                <w:szCs w:val="22"/>
              </w:rPr>
              <w:t xml:space="preserve">to apply </w:t>
            </w:r>
            <w:r>
              <w:rPr>
                <w:rFonts w:cstheme="minorHAnsi"/>
                <w:color w:val="505359"/>
                <w:sz w:val="22"/>
                <w:szCs w:val="22"/>
              </w:rPr>
              <w:t xml:space="preserve">prior </w:t>
            </w:r>
            <w:r w:rsidR="006930CD">
              <w:rPr>
                <w:rFonts w:cstheme="minorHAnsi"/>
                <w:color w:val="505359"/>
                <w:sz w:val="22"/>
                <w:szCs w:val="22"/>
              </w:rPr>
              <w:t>academic</w:t>
            </w:r>
            <w:r w:rsidR="00004C13" w:rsidRPr="00056A91">
              <w:rPr>
                <w:rFonts w:cstheme="minorHAnsi"/>
                <w:color w:val="505359"/>
                <w:sz w:val="22"/>
                <w:szCs w:val="22"/>
              </w:rPr>
              <w:t xml:space="preserve"> background?</w:t>
            </w:r>
          </w:p>
        </w:tc>
        <w:tc>
          <w:tcPr>
            <w:tcW w:w="567" w:type="dxa"/>
          </w:tcPr>
          <w:p w14:paraId="64758213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0B0C065F" w14:textId="60FAE3AA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675D1A77" w14:textId="51430832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79CD2AA8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0C4FD9F9" w14:textId="77777777" w:rsidTr="00235492">
        <w:tc>
          <w:tcPr>
            <w:tcW w:w="568" w:type="dxa"/>
            <w:vAlign w:val="center"/>
          </w:tcPr>
          <w:p w14:paraId="6DD2272C" w14:textId="3D06D493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18</w:t>
            </w:r>
          </w:p>
        </w:tc>
        <w:tc>
          <w:tcPr>
            <w:tcW w:w="6945" w:type="dxa"/>
            <w:gridSpan w:val="2"/>
          </w:tcPr>
          <w:p w14:paraId="3235C12A" w14:textId="2CE7B48E" w:rsidR="00004C13" w:rsidRPr="00056A91" w:rsidRDefault="00D678E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>
              <w:rPr>
                <w:rFonts w:cstheme="minorHAnsi"/>
                <w:color w:val="505359"/>
                <w:sz w:val="22"/>
                <w:szCs w:val="22"/>
              </w:rPr>
              <w:t xml:space="preserve">Was </w:t>
            </w:r>
            <w:r w:rsidR="00004C13" w:rsidRPr="00056A91">
              <w:rPr>
                <w:rFonts w:cstheme="minorHAnsi"/>
                <w:color w:val="505359"/>
                <w:sz w:val="22"/>
                <w:szCs w:val="22"/>
              </w:rPr>
              <w:t>this programme advantage</w:t>
            </w:r>
            <w:r>
              <w:rPr>
                <w:rFonts w:cstheme="minorHAnsi"/>
                <w:color w:val="505359"/>
                <w:sz w:val="22"/>
                <w:szCs w:val="22"/>
              </w:rPr>
              <w:t>ous</w:t>
            </w:r>
            <w:r w:rsidR="00004C13" w:rsidRPr="00056A91">
              <w:rPr>
                <w:rFonts w:cstheme="minorHAnsi"/>
                <w:color w:val="505359"/>
                <w:sz w:val="22"/>
                <w:szCs w:val="22"/>
              </w:rPr>
              <w:t xml:space="preserve"> </w:t>
            </w:r>
            <w:r>
              <w:rPr>
                <w:rFonts w:cstheme="minorHAnsi"/>
                <w:color w:val="505359"/>
                <w:sz w:val="22"/>
                <w:szCs w:val="22"/>
              </w:rPr>
              <w:t>to the presenter</w:t>
            </w:r>
            <w:r w:rsidR="00004C13" w:rsidRPr="00056A91">
              <w:rPr>
                <w:rFonts w:cstheme="minorHAnsi"/>
                <w:color w:val="505359"/>
                <w:sz w:val="22"/>
                <w:szCs w:val="22"/>
              </w:rPr>
              <w:t>?</w:t>
            </w:r>
          </w:p>
        </w:tc>
        <w:tc>
          <w:tcPr>
            <w:tcW w:w="567" w:type="dxa"/>
          </w:tcPr>
          <w:p w14:paraId="53403D9A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62881283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193B1611" w14:textId="139E46C0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0ACA41ED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01EF8A07" w14:textId="77777777" w:rsidTr="00C278A4">
        <w:tc>
          <w:tcPr>
            <w:tcW w:w="9214" w:type="dxa"/>
            <w:gridSpan w:val="6"/>
          </w:tcPr>
          <w:p w14:paraId="138A7752" w14:textId="1636C228" w:rsidR="00004C13" w:rsidRPr="00056A91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Closure</w:t>
            </w:r>
          </w:p>
        </w:tc>
        <w:tc>
          <w:tcPr>
            <w:tcW w:w="567" w:type="dxa"/>
          </w:tcPr>
          <w:p w14:paraId="42102F33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4246D106" w14:textId="77777777" w:rsidTr="00235492">
        <w:tc>
          <w:tcPr>
            <w:tcW w:w="568" w:type="dxa"/>
            <w:vAlign w:val="center"/>
          </w:tcPr>
          <w:p w14:paraId="077F8579" w14:textId="276AF5C4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19</w:t>
            </w:r>
          </w:p>
        </w:tc>
        <w:tc>
          <w:tcPr>
            <w:tcW w:w="6945" w:type="dxa"/>
            <w:gridSpan w:val="2"/>
          </w:tcPr>
          <w:p w14:paraId="42301C9E" w14:textId="6172C278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Closure of the report.</w:t>
            </w:r>
          </w:p>
        </w:tc>
        <w:tc>
          <w:tcPr>
            <w:tcW w:w="567" w:type="dxa"/>
          </w:tcPr>
          <w:p w14:paraId="4AC6B2F0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43CB7D59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94A934" w14:textId="4FEC75DE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122C22FC" w14:textId="1CD5C4D2" w:rsidR="00004C13" w:rsidRPr="0062357B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</w:tr>
      <w:tr w:rsidR="00004C13" w:rsidRPr="00056A91" w14:paraId="5A5B7E98" w14:textId="77777777" w:rsidTr="00235492">
        <w:tc>
          <w:tcPr>
            <w:tcW w:w="568" w:type="dxa"/>
            <w:vAlign w:val="center"/>
          </w:tcPr>
          <w:p w14:paraId="1D45ECA4" w14:textId="72D9081D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20</w:t>
            </w:r>
          </w:p>
        </w:tc>
        <w:tc>
          <w:tcPr>
            <w:tcW w:w="6945" w:type="dxa"/>
            <w:gridSpan w:val="2"/>
          </w:tcPr>
          <w:p w14:paraId="1E941CFB" w14:textId="28346F58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color w:val="505359"/>
                <w:sz w:val="22"/>
                <w:szCs w:val="22"/>
              </w:rPr>
              <w:t>The student’s general attitude, passion, and knowledge of the sub-specialist areas in the department where they rotated</w:t>
            </w:r>
          </w:p>
        </w:tc>
        <w:tc>
          <w:tcPr>
            <w:tcW w:w="567" w:type="dxa"/>
          </w:tcPr>
          <w:p w14:paraId="33289503" w14:textId="77777777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36E96709" w14:textId="4C76D5BB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</w:tcPr>
          <w:p w14:paraId="3322A108" w14:textId="3D72ADB9" w:rsidR="00004C13" w:rsidRPr="00004C13" w:rsidRDefault="00004C13" w:rsidP="00004C13">
            <w:pPr>
              <w:spacing w:before="40"/>
              <w:jc w:val="center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528884CD" w14:textId="77777777" w:rsidR="00004C13" w:rsidRPr="00056A91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6526B47F" w14:textId="77777777" w:rsidTr="00C278A4">
        <w:tc>
          <w:tcPr>
            <w:tcW w:w="7230" w:type="dxa"/>
            <w:gridSpan w:val="2"/>
            <w:shd w:val="clear" w:color="auto" w:fill="E2EFD9" w:themeFill="accent6" w:themeFillTint="33"/>
          </w:tcPr>
          <w:p w14:paraId="5A38C889" w14:textId="5AB760D2" w:rsidR="00004C13" w:rsidRPr="00056A91" w:rsidRDefault="00004C13" w:rsidP="00004C13">
            <w:pPr>
              <w:spacing w:before="40"/>
              <w:jc w:val="right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Score – Part B</w:t>
            </w:r>
          </w:p>
        </w:tc>
        <w:tc>
          <w:tcPr>
            <w:tcW w:w="2551" w:type="dxa"/>
            <w:gridSpan w:val="5"/>
            <w:shd w:val="clear" w:color="auto" w:fill="E2EFD9" w:themeFill="accent6" w:themeFillTint="33"/>
          </w:tcPr>
          <w:p w14:paraId="4F720B42" w14:textId="58AE87A4" w:rsidR="00004C13" w:rsidRPr="0062357B" w:rsidRDefault="00004C13" w:rsidP="00004C13">
            <w:pPr>
              <w:spacing w:before="40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>
              <w:rPr>
                <w:rFonts w:cstheme="minorHAnsi"/>
                <w:color w:val="505359"/>
                <w:sz w:val="22"/>
                <w:szCs w:val="22"/>
              </w:rPr>
              <w:t xml:space="preserve">   </w:t>
            </w:r>
            <w:r w:rsidRPr="0062357B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/ 60</w:t>
            </w:r>
          </w:p>
        </w:tc>
      </w:tr>
      <w:tr w:rsidR="00004C13" w:rsidRPr="00056A91" w14:paraId="2B241CE0" w14:textId="77777777" w:rsidTr="00C278A4">
        <w:trPr>
          <w:trHeight w:val="1124"/>
        </w:trPr>
        <w:tc>
          <w:tcPr>
            <w:tcW w:w="9781" w:type="dxa"/>
            <w:gridSpan w:val="7"/>
          </w:tcPr>
          <w:p w14:paraId="646D0934" w14:textId="6DF5D588" w:rsidR="00004C13" w:rsidRPr="00056A91" w:rsidRDefault="00004C13" w:rsidP="00004C13">
            <w:pPr>
              <w:spacing w:before="40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Comments - Part B:</w:t>
            </w:r>
            <w:r>
              <w:rPr>
                <w:rFonts w:cstheme="minorHAnsi"/>
                <w:b/>
                <w:bCs/>
                <w:color w:val="505359"/>
                <w:sz w:val="22"/>
                <w:szCs w:val="22"/>
              </w:rPr>
              <w:t xml:space="preserve"> </w:t>
            </w:r>
          </w:p>
          <w:p w14:paraId="0373B440" w14:textId="77777777" w:rsidR="00004C13" w:rsidRDefault="00004C13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  <w:p w14:paraId="2FC8DDEF" w14:textId="77777777" w:rsidR="00C77612" w:rsidRDefault="00C77612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  <w:p w14:paraId="7F52EB91" w14:textId="382950F6" w:rsidR="00C77612" w:rsidRPr="00056A91" w:rsidRDefault="00C77612" w:rsidP="00004C13">
            <w:pPr>
              <w:spacing w:before="40"/>
              <w:rPr>
                <w:rFonts w:cstheme="minorHAnsi"/>
                <w:color w:val="505359"/>
                <w:sz w:val="22"/>
                <w:szCs w:val="22"/>
              </w:rPr>
            </w:pPr>
          </w:p>
        </w:tc>
      </w:tr>
      <w:tr w:rsidR="00004C13" w:rsidRPr="00056A91" w14:paraId="15D6EDAB" w14:textId="77777777" w:rsidTr="00C278A4">
        <w:tc>
          <w:tcPr>
            <w:tcW w:w="7230" w:type="dxa"/>
            <w:gridSpan w:val="2"/>
            <w:shd w:val="clear" w:color="auto" w:fill="E2EFD9" w:themeFill="accent6" w:themeFillTint="33"/>
          </w:tcPr>
          <w:p w14:paraId="04885497" w14:textId="77777777" w:rsidR="00004C13" w:rsidRPr="00056A91" w:rsidRDefault="00004C13" w:rsidP="00004C13">
            <w:pPr>
              <w:spacing w:before="40"/>
              <w:jc w:val="right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056A91">
              <w:rPr>
                <w:rFonts w:cstheme="minorHAnsi"/>
                <w:b/>
                <w:bCs/>
                <w:color w:val="505359"/>
                <w:sz w:val="22"/>
                <w:szCs w:val="22"/>
              </w:rPr>
              <w:t>Total A &amp; B:</w:t>
            </w:r>
          </w:p>
        </w:tc>
        <w:tc>
          <w:tcPr>
            <w:tcW w:w="2551" w:type="dxa"/>
            <w:gridSpan w:val="5"/>
            <w:shd w:val="clear" w:color="auto" w:fill="E2EFD9" w:themeFill="accent6" w:themeFillTint="33"/>
          </w:tcPr>
          <w:p w14:paraId="7D21D435" w14:textId="542900C5" w:rsidR="00004C13" w:rsidRPr="0062357B" w:rsidRDefault="00004C13" w:rsidP="00004C13">
            <w:pPr>
              <w:spacing w:before="40"/>
              <w:rPr>
                <w:rFonts w:cstheme="minorHAnsi"/>
                <w:b/>
                <w:bCs/>
                <w:color w:val="505359"/>
                <w:sz w:val="22"/>
                <w:szCs w:val="22"/>
              </w:rPr>
            </w:pPr>
            <w:r w:rsidRPr="0062357B">
              <w:rPr>
                <w:rFonts w:cstheme="minorHAnsi"/>
                <w:b/>
                <w:bCs/>
                <w:color w:val="505359"/>
                <w:sz w:val="22"/>
                <w:szCs w:val="22"/>
              </w:rPr>
              <w:t xml:space="preserve">  / 90 = </w:t>
            </w:r>
            <w:r>
              <w:rPr>
                <w:rFonts w:cstheme="minorHAnsi"/>
                <w:b/>
                <w:bCs/>
                <w:color w:val="505359"/>
                <w:sz w:val="22"/>
                <w:szCs w:val="22"/>
              </w:rPr>
              <w:t>%</w:t>
            </w:r>
          </w:p>
        </w:tc>
      </w:tr>
    </w:tbl>
    <w:p w14:paraId="02F52123" w14:textId="77777777" w:rsidR="00D038D9" w:rsidRDefault="00D038D9" w:rsidP="008F0E3E">
      <w:pPr>
        <w:rPr>
          <w:rFonts w:ascii="Arial" w:hAnsi="Arial" w:cs="Arial"/>
          <w:b/>
          <w:bCs/>
          <w:color w:val="505359"/>
        </w:rPr>
      </w:pPr>
    </w:p>
    <w:p w14:paraId="73AE68DD" w14:textId="77777777" w:rsidR="00C77612" w:rsidRDefault="00C77612" w:rsidP="008F0E3E">
      <w:pPr>
        <w:rPr>
          <w:rFonts w:ascii="Arial" w:hAnsi="Arial" w:cs="Arial"/>
          <w:b/>
          <w:bCs/>
          <w:color w:val="505359"/>
        </w:rPr>
      </w:pPr>
    </w:p>
    <w:p w14:paraId="7235E165" w14:textId="275BAC7E" w:rsidR="00A0217C" w:rsidRDefault="00A120F3" w:rsidP="008F0E3E">
      <w:pPr>
        <w:rPr>
          <w:rFonts w:ascii="Arial" w:hAnsi="Arial" w:cs="Arial"/>
          <w:color w:val="505359"/>
        </w:rPr>
      </w:pPr>
      <w:r w:rsidRPr="00E52990">
        <w:rPr>
          <w:rFonts w:ascii="Arial" w:hAnsi="Arial" w:cs="Arial"/>
          <w:b/>
          <w:bCs/>
          <w:color w:val="505359"/>
        </w:rPr>
        <w:t>Signature:</w:t>
      </w:r>
      <w:r w:rsidR="0079309D">
        <w:rPr>
          <w:rFonts w:ascii="Arial" w:hAnsi="Arial" w:cs="Arial"/>
          <w:b/>
          <w:bCs/>
          <w:color w:val="505359"/>
        </w:rPr>
        <w:t xml:space="preserve"> </w:t>
      </w:r>
      <w:r w:rsidR="00766847">
        <w:rPr>
          <w:rFonts w:ascii="Arial" w:hAnsi="Arial" w:cs="Arial"/>
          <w:color w:val="505359"/>
        </w:rPr>
        <w:t xml:space="preserve"> </w:t>
      </w:r>
      <w:r w:rsidR="00D038D9">
        <w:rPr>
          <w:rFonts w:ascii="Arial" w:hAnsi="Arial" w:cs="Arial"/>
          <w:color w:val="505359"/>
        </w:rPr>
        <w:t>_____________</w:t>
      </w:r>
    </w:p>
    <w:p w14:paraId="0D2D7477" w14:textId="77777777" w:rsidR="005F3534" w:rsidRDefault="005F3534" w:rsidP="005F759D">
      <w:pPr>
        <w:jc w:val="center"/>
        <w:rPr>
          <w:rFonts w:ascii="Arial" w:hAnsi="Arial" w:cs="Arial"/>
          <w:color w:val="1376BC"/>
        </w:rPr>
      </w:pPr>
    </w:p>
    <w:p w14:paraId="020EFAF5" w14:textId="77777777" w:rsidR="00C77612" w:rsidRDefault="00C77612" w:rsidP="005F759D">
      <w:pPr>
        <w:jc w:val="center"/>
        <w:rPr>
          <w:rFonts w:ascii="Arial" w:hAnsi="Arial" w:cs="Arial"/>
          <w:color w:val="1376BC"/>
        </w:rPr>
      </w:pPr>
    </w:p>
    <w:p w14:paraId="611DEA99" w14:textId="3271AA62" w:rsidR="005F759D" w:rsidRDefault="005F759D" w:rsidP="005F759D">
      <w:pPr>
        <w:jc w:val="center"/>
        <w:rPr>
          <w:rFonts w:ascii="Arial" w:hAnsi="Arial" w:cs="Arial"/>
          <w:color w:val="1376BC"/>
        </w:rPr>
      </w:pPr>
      <w:r w:rsidRPr="005F759D">
        <w:rPr>
          <w:rFonts w:ascii="Arial" w:hAnsi="Arial" w:cs="Arial"/>
          <w:color w:val="1376BC"/>
        </w:rPr>
        <w:t xml:space="preserve">Overall comments from </w:t>
      </w:r>
      <w:r w:rsidR="00933163">
        <w:rPr>
          <w:rFonts w:ascii="Arial" w:hAnsi="Arial" w:cs="Arial"/>
          <w:color w:val="1376BC"/>
        </w:rPr>
        <w:t xml:space="preserve">the </w:t>
      </w:r>
      <w:r w:rsidRPr="005F759D">
        <w:rPr>
          <w:rFonts w:ascii="Arial" w:hAnsi="Arial" w:cs="Arial"/>
          <w:color w:val="1376BC"/>
        </w:rPr>
        <w:t>judge</w:t>
      </w:r>
      <w:r w:rsidR="00933163">
        <w:rPr>
          <w:rFonts w:ascii="Arial" w:hAnsi="Arial" w:cs="Arial"/>
          <w:color w:val="1376BC"/>
        </w:rPr>
        <w:t>:</w:t>
      </w:r>
    </w:p>
    <w:p w14:paraId="410514E7" w14:textId="77777777" w:rsidR="00056A91" w:rsidRPr="00056A91" w:rsidRDefault="00056A91" w:rsidP="00056A91">
      <w:pPr>
        <w:rPr>
          <w:rFonts w:cstheme="minorHAnsi"/>
          <w:color w:val="1376BC"/>
          <w:sz w:val="22"/>
          <w:szCs w:val="22"/>
        </w:rPr>
      </w:pPr>
    </w:p>
    <w:p w14:paraId="3EB2EB54" w14:textId="215EDFAC" w:rsidR="00A0217C" w:rsidRPr="00056A91" w:rsidRDefault="00A0217C" w:rsidP="008F0E3E">
      <w:pPr>
        <w:rPr>
          <w:rFonts w:cstheme="minorHAnsi"/>
          <w:color w:val="505359"/>
          <w:sz w:val="22"/>
          <w:szCs w:val="22"/>
        </w:rPr>
      </w:pPr>
    </w:p>
    <w:p w14:paraId="6D219F68" w14:textId="3DED3993" w:rsidR="00056A91" w:rsidRPr="00056A91" w:rsidRDefault="00056A91" w:rsidP="008F0E3E">
      <w:pPr>
        <w:rPr>
          <w:rFonts w:cstheme="minorHAnsi"/>
          <w:color w:val="505359"/>
          <w:sz w:val="22"/>
          <w:szCs w:val="22"/>
        </w:rPr>
      </w:pPr>
    </w:p>
    <w:p w14:paraId="50C6998A" w14:textId="6DFD1481" w:rsidR="00056A91" w:rsidRPr="00056A91" w:rsidRDefault="00056A91" w:rsidP="008F0E3E">
      <w:pPr>
        <w:rPr>
          <w:rFonts w:cstheme="minorHAnsi"/>
          <w:color w:val="505359"/>
          <w:sz w:val="22"/>
          <w:szCs w:val="22"/>
        </w:rPr>
      </w:pPr>
    </w:p>
    <w:p w14:paraId="21087CBF" w14:textId="5DA663CE" w:rsidR="00056A91" w:rsidRPr="00056A91" w:rsidRDefault="00056A91" w:rsidP="008F0E3E">
      <w:pPr>
        <w:rPr>
          <w:rFonts w:cstheme="minorHAnsi"/>
          <w:color w:val="505359"/>
          <w:sz w:val="22"/>
          <w:szCs w:val="22"/>
        </w:rPr>
      </w:pPr>
    </w:p>
    <w:p w14:paraId="534FCD6C" w14:textId="37887E2E" w:rsidR="00056A91" w:rsidRPr="00056A91" w:rsidRDefault="00056A91" w:rsidP="008F0E3E">
      <w:pPr>
        <w:rPr>
          <w:rFonts w:cstheme="minorHAnsi"/>
          <w:color w:val="505359"/>
          <w:sz w:val="22"/>
          <w:szCs w:val="22"/>
        </w:rPr>
      </w:pPr>
    </w:p>
    <w:p w14:paraId="0A5D6B4D" w14:textId="3CEA327A" w:rsidR="00056A91" w:rsidRPr="00056A91" w:rsidRDefault="00056A91" w:rsidP="008F0E3E">
      <w:pPr>
        <w:rPr>
          <w:rFonts w:cstheme="minorHAnsi"/>
          <w:color w:val="505359"/>
          <w:sz w:val="22"/>
          <w:szCs w:val="22"/>
        </w:rPr>
      </w:pPr>
    </w:p>
    <w:p w14:paraId="7F9F536C" w14:textId="1E506606" w:rsidR="00056A91" w:rsidRPr="00056A91" w:rsidRDefault="00056A91" w:rsidP="008F0E3E">
      <w:pPr>
        <w:rPr>
          <w:rFonts w:cstheme="minorHAnsi"/>
          <w:color w:val="505359"/>
          <w:sz w:val="22"/>
          <w:szCs w:val="22"/>
        </w:rPr>
      </w:pPr>
    </w:p>
    <w:p w14:paraId="0D66BD8A" w14:textId="398203F1" w:rsidR="00056A91" w:rsidRPr="00056A91" w:rsidRDefault="00056A91" w:rsidP="008F0E3E">
      <w:pPr>
        <w:rPr>
          <w:rFonts w:cstheme="minorHAnsi"/>
          <w:color w:val="505359"/>
          <w:sz w:val="22"/>
          <w:szCs w:val="22"/>
        </w:rPr>
      </w:pPr>
    </w:p>
    <w:p w14:paraId="4BDDFFDA" w14:textId="1EAD3D17" w:rsidR="00056A91" w:rsidRPr="00056A91" w:rsidRDefault="00056A91" w:rsidP="008F0E3E">
      <w:pPr>
        <w:rPr>
          <w:rFonts w:cstheme="minorHAnsi"/>
          <w:color w:val="505359"/>
          <w:sz w:val="22"/>
          <w:szCs w:val="22"/>
        </w:rPr>
      </w:pPr>
    </w:p>
    <w:p w14:paraId="770D6E99" w14:textId="77777777" w:rsidR="00056A91" w:rsidRPr="00056A91" w:rsidRDefault="00056A91" w:rsidP="008F0E3E">
      <w:pPr>
        <w:rPr>
          <w:rFonts w:cstheme="minorHAnsi"/>
          <w:color w:val="505359"/>
          <w:sz w:val="22"/>
          <w:szCs w:val="22"/>
        </w:rPr>
      </w:pPr>
    </w:p>
    <w:p w14:paraId="23E28773" w14:textId="77777777" w:rsidR="00A0217C" w:rsidRPr="00056A91" w:rsidRDefault="00A0217C" w:rsidP="008F0E3E">
      <w:pPr>
        <w:rPr>
          <w:rFonts w:cstheme="minorHAnsi"/>
          <w:color w:val="505359"/>
          <w:sz w:val="22"/>
          <w:szCs w:val="22"/>
        </w:rPr>
      </w:pPr>
    </w:p>
    <w:p w14:paraId="0BB7CD1D" w14:textId="77777777" w:rsidR="00A0217C" w:rsidRPr="00056A91" w:rsidRDefault="00A0217C" w:rsidP="008F0E3E">
      <w:pPr>
        <w:rPr>
          <w:rFonts w:cstheme="minorHAnsi"/>
          <w:color w:val="505359"/>
          <w:sz w:val="22"/>
          <w:szCs w:val="22"/>
        </w:rPr>
      </w:pPr>
    </w:p>
    <w:p w14:paraId="5202C680" w14:textId="77777777" w:rsidR="00A0217C" w:rsidRPr="00056A91" w:rsidRDefault="00A0217C" w:rsidP="008F0E3E">
      <w:pPr>
        <w:rPr>
          <w:rFonts w:cstheme="minorHAnsi"/>
          <w:color w:val="505359"/>
          <w:sz w:val="22"/>
          <w:szCs w:val="22"/>
        </w:rPr>
      </w:pPr>
    </w:p>
    <w:p w14:paraId="63142495" w14:textId="77777777" w:rsidR="00A0217C" w:rsidRPr="00056A91" w:rsidRDefault="00A0217C" w:rsidP="008F0E3E">
      <w:pPr>
        <w:rPr>
          <w:rFonts w:cstheme="minorHAnsi"/>
          <w:color w:val="505359"/>
          <w:sz w:val="22"/>
          <w:szCs w:val="22"/>
        </w:rPr>
      </w:pPr>
    </w:p>
    <w:p w14:paraId="39A623BE" w14:textId="77777777" w:rsidR="00A0217C" w:rsidRPr="00056A91" w:rsidRDefault="00A0217C" w:rsidP="008F0E3E">
      <w:pPr>
        <w:rPr>
          <w:rFonts w:cstheme="minorHAnsi"/>
          <w:color w:val="505359"/>
          <w:sz w:val="22"/>
          <w:szCs w:val="22"/>
        </w:rPr>
      </w:pPr>
    </w:p>
    <w:p w14:paraId="2354B895" w14:textId="77777777" w:rsidR="00A0217C" w:rsidRPr="00056A91" w:rsidRDefault="00A0217C" w:rsidP="008F0E3E">
      <w:pPr>
        <w:rPr>
          <w:rFonts w:cstheme="minorHAnsi"/>
          <w:color w:val="505359"/>
          <w:sz w:val="22"/>
          <w:szCs w:val="22"/>
        </w:rPr>
      </w:pPr>
    </w:p>
    <w:p w14:paraId="3DB5CE76" w14:textId="35B607C4" w:rsidR="00BF39B1" w:rsidRPr="00A0217C" w:rsidRDefault="00244694" w:rsidP="008F0E3E">
      <w:pPr>
        <w:rPr>
          <w:rFonts w:ascii="Arial" w:hAnsi="Arial" w:cs="Arial"/>
          <w:color w:val="505359"/>
        </w:rPr>
      </w:pPr>
      <w:r w:rsidRPr="00A0217C">
        <w:rPr>
          <w:rFonts w:ascii="Arial" w:hAnsi="Arial" w:cs="Arial"/>
          <w:color w:val="505359"/>
        </w:rPr>
        <w:br w:type="page"/>
      </w:r>
    </w:p>
    <w:p w14:paraId="02BE471C" w14:textId="77777777" w:rsidR="00244694" w:rsidRPr="00A61753" w:rsidRDefault="006E74B2" w:rsidP="008F0E3E">
      <w:pPr>
        <w:rPr>
          <w:rFonts w:ascii="Arial" w:hAnsi="Arial" w:cs="Arial"/>
          <w:color w:val="505359"/>
        </w:rPr>
      </w:pPr>
      <w:r>
        <w:rPr>
          <w:rFonts w:ascii="Arial" w:hAnsi="Arial" w:cs="Arial"/>
          <w:noProof/>
          <w:color w:val="505359"/>
        </w:rPr>
        <w:lastRenderedPageBreak/>
        <w:drawing>
          <wp:anchor distT="0" distB="0" distL="114300" distR="114300" simplePos="0" relativeHeight="251658253" behindDoc="0" locked="0" layoutInCell="1" allowOverlap="1" wp14:anchorId="4FBF3101" wp14:editId="74C7D524">
            <wp:simplePos x="0" y="0"/>
            <wp:positionH relativeFrom="column">
              <wp:posOffset>705485</wp:posOffset>
            </wp:positionH>
            <wp:positionV relativeFrom="paragraph">
              <wp:posOffset>1431925</wp:posOffset>
            </wp:positionV>
            <wp:extent cx="269240" cy="26924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4694">
        <w:rPr>
          <w:rFonts w:ascii="Arial" w:hAnsi="Arial" w:cs="Arial"/>
          <w:noProof/>
          <w:color w:val="505359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148C7DB" wp14:editId="5027E71D">
                <wp:simplePos x="0" y="0"/>
                <wp:positionH relativeFrom="column">
                  <wp:posOffset>944216</wp:posOffset>
                </wp:positionH>
                <wp:positionV relativeFrom="paragraph">
                  <wp:posOffset>1163679</wp:posOffset>
                </wp:positionV>
                <wp:extent cx="3766931" cy="827224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931" cy="8272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B749F" w14:textId="77777777" w:rsidR="00244694" w:rsidRPr="00244694" w:rsidRDefault="00244694" w:rsidP="00244694">
                            <w:pPr>
                              <w:pStyle w:val="Footer"/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color w:val="858687"/>
                                <w:sz w:val="16"/>
                                <w:szCs w:val="16"/>
                              </w:rPr>
                            </w:pPr>
                            <w:r w:rsidRPr="00BF39B1">
                              <w:rPr>
                                <w:rFonts w:ascii="Arial" w:hAnsi="Arial" w:cs="Arial"/>
                                <w:color w:val="50535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44694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(+27) 8</w:t>
                            </w:r>
                            <w:r w:rsidR="008D5D6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6</w:t>
                            </w:r>
                            <w:r w:rsidRPr="00244694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137 88</w:t>
                            </w:r>
                            <w:r w:rsidR="008D5D6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39</w:t>
                            </w:r>
                          </w:p>
                          <w:p w14:paraId="0CC5F8DE" w14:textId="77777777" w:rsidR="00244694" w:rsidRDefault="00244694" w:rsidP="00244694">
                            <w:pPr>
                              <w:pStyle w:val="Footer"/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color w:val="86C96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6C96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E74B2">
                              <w:rPr>
                                <w:rFonts w:ascii="Arial" w:hAnsi="Arial" w:cs="Arial"/>
                                <w:color w:val="86C965"/>
                                <w:sz w:val="20"/>
                                <w:szCs w:val="20"/>
                              </w:rPr>
                              <w:t>trainme@estudysa.co.za</w:t>
                            </w:r>
                            <w:r w:rsidRPr="00BF39B1">
                              <w:rPr>
                                <w:rFonts w:ascii="Arial" w:hAnsi="Arial" w:cs="Arial"/>
                                <w:color w:val="86C965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1E90EED" w14:textId="77777777" w:rsidR="00244694" w:rsidRPr="00244694" w:rsidRDefault="00244694" w:rsidP="00244694">
                            <w:pPr>
                              <w:pStyle w:val="Footer"/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44694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62 Hesketh Drive, </w:t>
                            </w:r>
                            <w:proofErr w:type="spellStart"/>
                            <w:r w:rsidRPr="00244694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Moreleta</w:t>
                            </w:r>
                            <w:proofErr w:type="spellEnd"/>
                            <w:r w:rsidRPr="00244694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Park,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44694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Pretoria, South Africa, 0181</w:t>
                            </w:r>
                          </w:p>
                          <w:p w14:paraId="04EE6F5F" w14:textId="77777777" w:rsidR="00244694" w:rsidRDefault="002446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8C7DB" id="Text Box 15" o:spid="_x0000_s1027" type="#_x0000_t202" style="position:absolute;margin-left:74.35pt;margin-top:91.65pt;width:296.6pt;height:65.1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" filled="f" stroked="f" strokeweight=".5pt">
                <v:textbox>
                  <w:txbxContent>
                    <w:p w14:paraId="7F4B749F" w14:textId="77777777" w:rsidR="00244694" w:rsidRPr="00244694" w:rsidRDefault="00244694" w:rsidP="00244694">
                      <w:pPr>
                        <w:pStyle w:val="Footer"/>
                        <w:spacing w:line="480" w:lineRule="auto"/>
                        <w:jc w:val="both"/>
                        <w:rPr>
                          <w:rFonts w:ascii="Arial" w:hAnsi="Arial" w:cs="Arial"/>
                          <w:color w:val="858687"/>
                          <w:sz w:val="16"/>
                          <w:szCs w:val="16"/>
                        </w:rPr>
                      </w:pPr>
                      <w:r w:rsidRPr="00BF39B1">
                        <w:rPr>
                          <w:rFonts w:ascii="Arial" w:hAnsi="Arial" w:cs="Arial"/>
                          <w:color w:val="505359"/>
                          <w:sz w:val="20"/>
                          <w:szCs w:val="20"/>
                        </w:rPr>
                        <w:t xml:space="preserve"> </w:t>
                      </w:r>
                      <w:r w:rsidRPr="00244694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(+27) 8</w:t>
                      </w:r>
                      <w:r w:rsidR="008D5D6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6</w:t>
                      </w:r>
                      <w:r w:rsidRPr="00244694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137 88</w:t>
                      </w:r>
                      <w:r w:rsidR="008D5D6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39</w:t>
                      </w:r>
                    </w:p>
                    <w:p w14:paraId="0CC5F8DE" w14:textId="77777777" w:rsidR="00244694" w:rsidRDefault="00244694" w:rsidP="00244694">
                      <w:pPr>
                        <w:pStyle w:val="Footer"/>
                        <w:spacing w:line="480" w:lineRule="auto"/>
                        <w:jc w:val="both"/>
                        <w:rPr>
                          <w:rFonts w:ascii="Arial" w:hAnsi="Arial" w:cs="Arial"/>
                          <w:color w:val="86C965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86C965"/>
                          <w:sz w:val="20"/>
                          <w:szCs w:val="20"/>
                        </w:rPr>
                        <w:t xml:space="preserve"> </w:t>
                      </w:r>
                      <w:r w:rsidR="006E74B2">
                        <w:rPr>
                          <w:rFonts w:ascii="Arial" w:hAnsi="Arial" w:cs="Arial"/>
                          <w:color w:val="86C965"/>
                          <w:sz w:val="20"/>
                          <w:szCs w:val="20"/>
                        </w:rPr>
                        <w:t>trainme@estudysa.co.za</w:t>
                      </w:r>
                      <w:r w:rsidRPr="00BF39B1">
                        <w:rPr>
                          <w:rFonts w:ascii="Arial" w:hAnsi="Arial" w:cs="Arial"/>
                          <w:color w:val="86C965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1E90EED" w14:textId="77777777" w:rsidR="00244694" w:rsidRPr="00244694" w:rsidRDefault="00244694" w:rsidP="00244694">
                      <w:pPr>
                        <w:pStyle w:val="Footer"/>
                        <w:spacing w:line="480" w:lineRule="auto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244694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62 Hesketh Drive, Moreleta Park,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244694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Pretoria, South Africa, 0181</w:t>
                      </w:r>
                    </w:p>
                    <w:p w14:paraId="04EE6F5F" w14:textId="77777777" w:rsidR="00244694" w:rsidRDefault="00244694"/>
                  </w:txbxContent>
                </v:textbox>
              </v:shape>
            </w:pict>
          </mc:Fallback>
        </mc:AlternateContent>
      </w:r>
      <w:r w:rsidR="00244694">
        <w:rPr>
          <w:rFonts w:ascii="Arial" w:hAnsi="Arial" w:cs="Arial"/>
          <w:noProof/>
          <w:color w:val="505359"/>
        </w:rPr>
        <w:drawing>
          <wp:anchor distT="0" distB="0" distL="114300" distR="114300" simplePos="0" relativeHeight="251658252" behindDoc="0" locked="0" layoutInCell="1" allowOverlap="1" wp14:anchorId="25DA131C" wp14:editId="3A1BEF44">
            <wp:simplePos x="0" y="0"/>
            <wp:positionH relativeFrom="column">
              <wp:posOffset>705394</wp:posOffset>
            </wp:positionH>
            <wp:positionV relativeFrom="paragraph">
              <wp:posOffset>1714591</wp:posOffset>
            </wp:positionV>
            <wp:extent cx="269818" cy="269875"/>
            <wp:effectExtent l="0" t="0" r="0" b="0"/>
            <wp:wrapNone/>
            <wp:docPr id="22" name="Picture 2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close up of a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18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4694">
        <w:rPr>
          <w:rFonts w:ascii="Arial" w:hAnsi="Arial" w:cs="Arial"/>
          <w:noProof/>
          <w:color w:val="505359"/>
        </w:rPr>
        <w:drawing>
          <wp:anchor distT="0" distB="0" distL="114300" distR="114300" simplePos="0" relativeHeight="251658254" behindDoc="0" locked="0" layoutInCell="1" allowOverlap="1" wp14:anchorId="5CB6D23A" wp14:editId="6CABE2B2">
            <wp:simplePos x="0" y="0"/>
            <wp:positionH relativeFrom="column">
              <wp:posOffset>705394</wp:posOffset>
            </wp:positionH>
            <wp:positionV relativeFrom="paragraph">
              <wp:posOffset>1159419</wp:posOffset>
            </wp:positionV>
            <wp:extent cx="269818" cy="26987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18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4694" w:rsidRPr="00244694">
        <w:rPr>
          <w:rFonts w:ascii="Arial" w:hAnsi="Arial" w:cs="Arial"/>
          <w:noProof/>
          <w:color w:val="505359"/>
        </w:rPr>
        <w:drawing>
          <wp:anchor distT="0" distB="0" distL="114300" distR="114300" simplePos="0" relativeHeight="251658250" behindDoc="0" locked="0" layoutInCell="1" allowOverlap="1" wp14:anchorId="1924A886" wp14:editId="2E61D8D9">
            <wp:simplePos x="0" y="0"/>
            <wp:positionH relativeFrom="margin">
              <wp:posOffset>707390</wp:posOffset>
            </wp:positionH>
            <wp:positionV relativeFrom="paragraph">
              <wp:posOffset>189049</wp:posOffset>
            </wp:positionV>
            <wp:extent cx="1747520" cy="340995"/>
            <wp:effectExtent l="0" t="0" r="5080" b="190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STUDY logo-full colour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4694" w:rsidRPr="00244694">
        <w:rPr>
          <w:rFonts w:ascii="Arial" w:hAnsi="Arial" w:cs="Arial"/>
          <w:noProof/>
          <w:color w:val="505359"/>
        </w:rPr>
        <w:drawing>
          <wp:anchor distT="0" distB="0" distL="114300" distR="114300" simplePos="0" relativeHeight="251658249" behindDoc="1" locked="0" layoutInCell="1" allowOverlap="1" wp14:anchorId="7AC8D133" wp14:editId="050E7F9A">
            <wp:simplePos x="0" y="0"/>
            <wp:positionH relativeFrom="margin">
              <wp:posOffset>-903320</wp:posOffset>
            </wp:positionH>
            <wp:positionV relativeFrom="page">
              <wp:posOffset>0</wp:posOffset>
            </wp:positionV>
            <wp:extent cx="7549761" cy="10671175"/>
            <wp:effectExtent l="0" t="0" r="0" b="0"/>
            <wp:wrapNone/>
            <wp:docPr id="8" name="Picture 8" descr="A picture containing person, building, sitting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ckground page 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761" cy="1067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44694" w:rsidRPr="00A61753" w:rsidSect="008F0E3E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oddPage"/>
      <w:pgSz w:w="11900" w:h="16840"/>
      <w:pgMar w:top="1418" w:right="1440" w:bottom="1800" w:left="1440" w:header="851" w:footer="576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389D78" w14:textId="77777777" w:rsidR="00755DC5" w:rsidRDefault="00755DC5" w:rsidP="00BE59DA">
      <w:r>
        <w:separator/>
      </w:r>
    </w:p>
  </w:endnote>
  <w:endnote w:type="continuationSeparator" w:id="0">
    <w:p w14:paraId="278FEB62" w14:textId="77777777" w:rsidR="00755DC5" w:rsidRDefault="00755DC5" w:rsidP="00BE59DA">
      <w:r>
        <w:continuationSeparator/>
      </w:r>
    </w:p>
  </w:endnote>
  <w:endnote w:type="continuationNotice" w:id="1">
    <w:p w14:paraId="2F15BE2F" w14:textId="77777777" w:rsidR="00755DC5" w:rsidRDefault="00755D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279725127"/>
      <w:docPartObj>
        <w:docPartGallery w:val="Page Numbers (Bottom of Page)"/>
        <w:docPartUnique/>
      </w:docPartObj>
    </w:sdtPr>
    <w:sdtContent>
      <w:p w14:paraId="564D5799" w14:textId="77777777" w:rsidR="006E4EC6" w:rsidRDefault="006E4EC6" w:rsidP="00E664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26674A" w14:textId="77777777" w:rsidR="00842B5B" w:rsidRDefault="00842B5B" w:rsidP="006E4EC6">
    <w:pPr>
      <w:pStyle w:val="Footer"/>
      <w:ind w:right="3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A8B298" wp14:editId="4CD86B34">
          <wp:simplePos x="0" y="0"/>
          <wp:positionH relativeFrom="column">
            <wp:posOffset>2756021</wp:posOffset>
          </wp:positionH>
          <wp:positionV relativeFrom="margin">
            <wp:posOffset>5237388</wp:posOffset>
          </wp:positionV>
          <wp:extent cx="4411866" cy="4737866"/>
          <wp:effectExtent l="0" t="0" r="0" b="0"/>
          <wp:wrapNone/>
          <wp:docPr id="82" name="Picture 8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06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1866" cy="47378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1672A4" w14:textId="77777777" w:rsidR="006E4EC6" w:rsidRPr="006E4EC6" w:rsidRDefault="006E4EC6" w:rsidP="006E4EC6">
    <w:pPr>
      <w:pStyle w:val="Footer"/>
      <w:framePr w:w="1201" w:wrap="none" w:vAnchor="text" w:hAnchor="page" w:x="9241" w:y="-320"/>
      <w:jc w:val="right"/>
      <w:rPr>
        <w:rStyle w:val="PageNumber"/>
        <w:rFonts w:ascii="Arial" w:hAnsi="Arial" w:cs="Arial"/>
        <w:color w:val="505359"/>
        <w:sz w:val="20"/>
        <w:szCs w:val="20"/>
      </w:rPr>
    </w:pPr>
    <w:r w:rsidRPr="006E4EC6">
      <w:rPr>
        <w:rStyle w:val="PageNumber"/>
        <w:rFonts w:ascii="Arial" w:hAnsi="Arial" w:cs="Arial"/>
        <w:color w:val="505359"/>
        <w:sz w:val="20"/>
        <w:szCs w:val="20"/>
      </w:rPr>
      <w:t xml:space="preserve">Page </w:t>
    </w:r>
    <w:sdt>
      <w:sdtPr>
        <w:rPr>
          <w:rStyle w:val="PageNumber"/>
          <w:rFonts w:ascii="Arial" w:hAnsi="Arial" w:cs="Arial"/>
          <w:color w:val="505359"/>
          <w:sz w:val="20"/>
          <w:szCs w:val="20"/>
        </w:rPr>
        <w:id w:val="-2071957098"/>
        <w:docPartObj>
          <w:docPartGallery w:val="Page Numbers (Bottom of Page)"/>
          <w:docPartUnique/>
        </w:docPartObj>
      </w:sdtPr>
      <w:sdtContent>
        <w:r w:rsidRPr="006E4EC6">
          <w:rPr>
            <w:rStyle w:val="PageNumber"/>
            <w:rFonts w:ascii="Arial" w:hAnsi="Arial" w:cs="Arial"/>
            <w:color w:val="505359"/>
            <w:sz w:val="20"/>
            <w:szCs w:val="20"/>
          </w:rPr>
          <w:fldChar w:fldCharType="begin"/>
        </w:r>
        <w:r w:rsidRPr="006E4EC6">
          <w:rPr>
            <w:rStyle w:val="PageNumber"/>
            <w:rFonts w:ascii="Arial" w:hAnsi="Arial" w:cs="Arial"/>
            <w:color w:val="505359"/>
            <w:sz w:val="20"/>
            <w:szCs w:val="20"/>
          </w:rPr>
          <w:instrText xml:space="preserve"> PAGE </w:instrText>
        </w:r>
        <w:r w:rsidRPr="006E4EC6">
          <w:rPr>
            <w:rStyle w:val="PageNumber"/>
            <w:rFonts w:ascii="Arial" w:hAnsi="Arial" w:cs="Arial"/>
            <w:color w:val="505359"/>
            <w:sz w:val="20"/>
            <w:szCs w:val="20"/>
          </w:rPr>
          <w:fldChar w:fldCharType="separate"/>
        </w:r>
        <w:r w:rsidRPr="006E4EC6">
          <w:rPr>
            <w:rStyle w:val="PageNumber"/>
            <w:rFonts w:ascii="Arial" w:hAnsi="Arial" w:cs="Arial"/>
            <w:noProof/>
            <w:color w:val="505359"/>
            <w:sz w:val="20"/>
            <w:szCs w:val="20"/>
          </w:rPr>
          <w:t>2</w:t>
        </w:r>
        <w:r w:rsidRPr="006E4EC6">
          <w:rPr>
            <w:rStyle w:val="PageNumber"/>
            <w:rFonts w:ascii="Arial" w:hAnsi="Arial" w:cs="Arial"/>
            <w:color w:val="505359"/>
            <w:sz w:val="20"/>
            <w:szCs w:val="20"/>
          </w:rPr>
          <w:fldChar w:fldCharType="end"/>
        </w:r>
      </w:sdtContent>
    </w:sdt>
  </w:p>
  <w:p w14:paraId="0938C4C4" w14:textId="1F77387C" w:rsidR="006E4EC6" w:rsidRPr="006E4EC6" w:rsidRDefault="005F759D" w:rsidP="006E4EC6">
    <w:pPr>
      <w:pStyle w:val="Footer"/>
      <w:ind w:right="360"/>
      <w:jc w:val="right"/>
      <w:rPr>
        <w:rFonts w:ascii="Arial" w:hAnsi="Arial" w:cs="Arial"/>
        <w:color w:val="505359"/>
        <w:sz w:val="15"/>
        <w:szCs w:val="15"/>
      </w:rPr>
    </w:pPr>
    <w:r>
      <w:rPr>
        <w:rFonts w:ascii="Arial" w:hAnsi="Arial" w:cs="Arial"/>
        <w:noProof/>
        <w:color w:val="505359"/>
        <w:sz w:val="15"/>
        <w:szCs w:val="15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BBEB2E1" wp14:editId="2AECBF38">
              <wp:simplePos x="0" y="0"/>
              <wp:positionH relativeFrom="column">
                <wp:posOffset>51206</wp:posOffset>
              </wp:positionH>
              <wp:positionV relativeFrom="paragraph">
                <wp:posOffset>-357530</wp:posOffset>
              </wp:positionV>
              <wp:extent cx="2911450" cy="351129"/>
              <wp:effectExtent l="0" t="0" r="0" b="0"/>
              <wp:wrapNone/>
              <wp:docPr id="83" name="Text Box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1450" cy="35112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C577B2C" w14:textId="1FE0B740" w:rsidR="005F759D" w:rsidRPr="005F759D" w:rsidRDefault="00A400C7">
                          <w:pPr>
                            <w:rPr>
                              <w:rFonts w:ascii="Arial" w:hAnsi="Arial" w:cs="Arial"/>
                              <w:color w:val="1376BC"/>
                            </w:rPr>
                          </w:pPr>
                          <w:r>
                            <w:rPr>
                              <w:rFonts w:ascii="Arial" w:hAnsi="Arial" w:cs="Arial"/>
                              <w:color w:val="1376BC"/>
                            </w:rPr>
                            <w:t>Graduate</w:t>
                          </w:r>
                          <w:r w:rsidR="005F759D" w:rsidRPr="005F759D">
                            <w:rPr>
                              <w:rFonts w:ascii="Arial" w:hAnsi="Arial" w:cs="Arial"/>
                              <w:color w:val="1376BC"/>
                            </w:rPr>
                            <w:t xml:space="preserve"> Development Programme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BEB2E1" id="_x0000_t202" coordsize="21600,21600" o:spt="202" path="m,l,21600r21600,l21600,xe">
              <v:stroke joinstyle="miter"/>
              <v:path gradientshapeok="t" o:connecttype="rect"/>
            </v:shapetype>
            <v:shape id="Text Box 83" o:spid="_x0000_s1028" type="#_x0000_t202" style="position:absolute;left:0;text-align:left;margin-left:4.05pt;margin-top:-28.15pt;width:229.25pt;height:27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" filled="f" stroked="f" strokeweight=".5pt">
              <v:textbox>
                <w:txbxContent>
                  <w:p w14:paraId="5C577B2C" w14:textId="1FE0B740" w:rsidR="005F759D" w:rsidRPr="005F759D" w:rsidRDefault="00A400C7">
                    <w:pPr>
                      <w:rPr>
                        <w:rFonts w:ascii="Arial" w:hAnsi="Arial" w:cs="Arial"/>
                        <w:color w:val="1376BC"/>
                      </w:rPr>
                    </w:pPr>
                    <w:r>
                      <w:rPr>
                        <w:rFonts w:ascii="Arial" w:hAnsi="Arial" w:cs="Arial"/>
                        <w:color w:val="1376BC"/>
                      </w:rPr>
                      <w:t>Graduate</w:t>
                    </w:r>
                    <w:r w:rsidR="005F759D" w:rsidRPr="005F759D">
                      <w:rPr>
                        <w:rFonts w:ascii="Arial" w:hAnsi="Arial" w:cs="Arial"/>
                        <w:color w:val="1376BC"/>
                      </w:rPr>
                      <w:t xml:space="preserve"> Development Programme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53855056"/>
      <w:docPartObj>
        <w:docPartGallery w:val="Page Numbers (Bottom of Page)"/>
        <w:docPartUnique/>
      </w:docPartObj>
    </w:sdtPr>
    <w:sdtContent>
      <w:p w14:paraId="3ED6BF2C" w14:textId="77777777" w:rsidR="006E4EC6" w:rsidRDefault="006E4EC6" w:rsidP="006E4EC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70E35C" w14:textId="77777777" w:rsidR="00BE59DA" w:rsidRPr="00D94265" w:rsidRDefault="00BE59DA" w:rsidP="00D94265">
    <w:pPr>
      <w:pStyle w:val="Footer"/>
      <w:ind w:right="360"/>
      <w:jc w:val="right"/>
      <w:rPr>
        <w:rFonts w:ascii="Arial" w:hAnsi="Arial" w:cs="Arial"/>
        <w:color w:val="6F7071"/>
        <w:sz w:val="16"/>
        <w:szCs w:val="16"/>
      </w:rPr>
    </w:pPr>
  </w:p>
  <w:p w14:paraId="38CF1B3C" w14:textId="77777777" w:rsidR="00BE59DA" w:rsidRPr="00D94265" w:rsidRDefault="00BE59DA" w:rsidP="00D94265">
    <w:pPr>
      <w:pStyle w:val="Footer"/>
      <w:jc w:val="right"/>
      <w:rPr>
        <w:rFonts w:ascii="Arial" w:hAnsi="Arial" w:cs="Arial"/>
        <w:color w:val="6F7071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6C3480" w14:textId="77777777" w:rsidR="00755DC5" w:rsidRDefault="00755DC5" w:rsidP="00BE59DA">
      <w:r>
        <w:separator/>
      </w:r>
    </w:p>
  </w:footnote>
  <w:footnote w:type="continuationSeparator" w:id="0">
    <w:p w14:paraId="688556F6" w14:textId="77777777" w:rsidR="00755DC5" w:rsidRDefault="00755DC5" w:rsidP="00BE59DA">
      <w:r>
        <w:continuationSeparator/>
      </w:r>
    </w:p>
  </w:footnote>
  <w:footnote w:type="continuationNotice" w:id="1">
    <w:p w14:paraId="0A400FA0" w14:textId="77777777" w:rsidR="00755DC5" w:rsidRDefault="00755D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54DFC" w14:textId="77777777" w:rsidR="004C2053" w:rsidRDefault="004C2053" w:rsidP="004C2053">
    <w:pPr>
      <w:pStyle w:val="Header"/>
    </w:pPr>
    <w:r>
      <w:rPr>
        <w:noProof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B34AE1" w14:textId="77777777" w:rsidR="00D94265" w:rsidRDefault="00A61753" w:rsidP="00D94265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32D629B2" wp14:editId="231D308F">
          <wp:simplePos x="0" y="0"/>
          <wp:positionH relativeFrom="margin">
            <wp:posOffset>-1719943</wp:posOffset>
          </wp:positionH>
          <wp:positionV relativeFrom="margin">
            <wp:posOffset>27305</wp:posOffset>
          </wp:positionV>
          <wp:extent cx="9163306" cy="9840397"/>
          <wp:effectExtent l="0" t="0" r="0" b="0"/>
          <wp:wrapNone/>
          <wp:docPr id="81" name="Picture 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6.png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63306" cy="98403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4265">
      <w:rPr>
        <w:noProof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D7B01D" w14:textId="77777777" w:rsidR="00BE59DA" w:rsidRDefault="00D94265">
    <w:pPr>
      <w:pStyle w:val="Header"/>
    </w:pPr>
    <w:r>
      <w:rPr>
        <w:noProof/>
      </w:rPr>
      <w:t xml:space="preserve"> </w:t>
    </w:r>
    <w:r w:rsidR="00B776A0">
      <w:rPr>
        <w:noProof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42CE4E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5A4C48"/>
    <w:multiLevelType w:val="hybridMultilevel"/>
    <w:tmpl w:val="66D8C6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2225026">
    <w:abstractNumId w:val="0"/>
  </w:num>
  <w:num w:numId="2" w16cid:durableId="14811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56"/>
    <w:rsid w:val="00004C13"/>
    <w:rsid w:val="000400DD"/>
    <w:rsid w:val="00056A91"/>
    <w:rsid w:val="000629E3"/>
    <w:rsid w:val="00070488"/>
    <w:rsid w:val="000773F4"/>
    <w:rsid w:val="00097066"/>
    <w:rsid w:val="000B45BB"/>
    <w:rsid w:val="000D4DD8"/>
    <w:rsid w:val="000E69FA"/>
    <w:rsid w:val="000F38C8"/>
    <w:rsid w:val="00105605"/>
    <w:rsid w:val="00161299"/>
    <w:rsid w:val="00174F52"/>
    <w:rsid w:val="001A382E"/>
    <w:rsid w:val="001A6727"/>
    <w:rsid w:val="001B4E30"/>
    <w:rsid w:val="001D1150"/>
    <w:rsid w:val="001F7DA4"/>
    <w:rsid w:val="00235492"/>
    <w:rsid w:val="00242242"/>
    <w:rsid w:val="0024342B"/>
    <w:rsid w:val="00244694"/>
    <w:rsid w:val="002464DF"/>
    <w:rsid w:val="0026263A"/>
    <w:rsid w:val="00274E21"/>
    <w:rsid w:val="00277459"/>
    <w:rsid w:val="0028378D"/>
    <w:rsid w:val="0028413E"/>
    <w:rsid w:val="00290D8C"/>
    <w:rsid w:val="002A77D3"/>
    <w:rsid w:val="002B13F2"/>
    <w:rsid w:val="002B6AC9"/>
    <w:rsid w:val="002C366F"/>
    <w:rsid w:val="002D39E5"/>
    <w:rsid w:val="002D5E4B"/>
    <w:rsid w:val="002F1E37"/>
    <w:rsid w:val="002F7919"/>
    <w:rsid w:val="003021A3"/>
    <w:rsid w:val="00302E4B"/>
    <w:rsid w:val="003057E9"/>
    <w:rsid w:val="003122C9"/>
    <w:rsid w:val="00323A68"/>
    <w:rsid w:val="0034471E"/>
    <w:rsid w:val="00356B33"/>
    <w:rsid w:val="00357A90"/>
    <w:rsid w:val="00367304"/>
    <w:rsid w:val="003A15BB"/>
    <w:rsid w:val="003E29C2"/>
    <w:rsid w:val="003E3096"/>
    <w:rsid w:val="00404AA3"/>
    <w:rsid w:val="004170D0"/>
    <w:rsid w:val="004325DB"/>
    <w:rsid w:val="004326B3"/>
    <w:rsid w:val="0043388F"/>
    <w:rsid w:val="0043406D"/>
    <w:rsid w:val="00465463"/>
    <w:rsid w:val="00482B13"/>
    <w:rsid w:val="00483D91"/>
    <w:rsid w:val="004A7A43"/>
    <w:rsid w:val="004B0699"/>
    <w:rsid w:val="004C0F55"/>
    <w:rsid w:val="004C2053"/>
    <w:rsid w:val="004D30FC"/>
    <w:rsid w:val="004E3E1F"/>
    <w:rsid w:val="00501141"/>
    <w:rsid w:val="00506B80"/>
    <w:rsid w:val="0052132B"/>
    <w:rsid w:val="0054738B"/>
    <w:rsid w:val="00556451"/>
    <w:rsid w:val="00584674"/>
    <w:rsid w:val="00595718"/>
    <w:rsid w:val="005A25BF"/>
    <w:rsid w:val="005B306C"/>
    <w:rsid w:val="005C6D69"/>
    <w:rsid w:val="005D5E93"/>
    <w:rsid w:val="005F3534"/>
    <w:rsid w:val="005F759D"/>
    <w:rsid w:val="00610EF8"/>
    <w:rsid w:val="0062357B"/>
    <w:rsid w:val="006302E7"/>
    <w:rsid w:val="0063385C"/>
    <w:rsid w:val="006438AB"/>
    <w:rsid w:val="00644231"/>
    <w:rsid w:val="00664891"/>
    <w:rsid w:val="00681A1D"/>
    <w:rsid w:val="00682C58"/>
    <w:rsid w:val="00685908"/>
    <w:rsid w:val="006930CD"/>
    <w:rsid w:val="006968D2"/>
    <w:rsid w:val="006C0983"/>
    <w:rsid w:val="006C0FEC"/>
    <w:rsid w:val="006C720E"/>
    <w:rsid w:val="006D31D3"/>
    <w:rsid w:val="006D6853"/>
    <w:rsid w:val="006E4EC6"/>
    <w:rsid w:val="006E74B2"/>
    <w:rsid w:val="00705471"/>
    <w:rsid w:val="00730285"/>
    <w:rsid w:val="00730588"/>
    <w:rsid w:val="00730F36"/>
    <w:rsid w:val="00740850"/>
    <w:rsid w:val="00755DC5"/>
    <w:rsid w:val="00756841"/>
    <w:rsid w:val="00766847"/>
    <w:rsid w:val="0079309D"/>
    <w:rsid w:val="00795F82"/>
    <w:rsid w:val="007A1102"/>
    <w:rsid w:val="007A3583"/>
    <w:rsid w:val="007A6A2B"/>
    <w:rsid w:val="007B3DF9"/>
    <w:rsid w:val="007C6882"/>
    <w:rsid w:val="007D4E05"/>
    <w:rsid w:val="007E58AA"/>
    <w:rsid w:val="007E6E30"/>
    <w:rsid w:val="007F1D5F"/>
    <w:rsid w:val="007F2518"/>
    <w:rsid w:val="00824BF3"/>
    <w:rsid w:val="00841856"/>
    <w:rsid w:val="00842B5B"/>
    <w:rsid w:val="008578E3"/>
    <w:rsid w:val="008633CD"/>
    <w:rsid w:val="00891362"/>
    <w:rsid w:val="008A114B"/>
    <w:rsid w:val="008D5D63"/>
    <w:rsid w:val="008D6FB3"/>
    <w:rsid w:val="008F0E3E"/>
    <w:rsid w:val="00925D0E"/>
    <w:rsid w:val="00933163"/>
    <w:rsid w:val="00955196"/>
    <w:rsid w:val="009A17B3"/>
    <w:rsid w:val="009D4B0C"/>
    <w:rsid w:val="00A0217C"/>
    <w:rsid w:val="00A120F3"/>
    <w:rsid w:val="00A164B9"/>
    <w:rsid w:val="00A17968"/>
    <w:rsid w:val="00A2441C"/>
    <w:rsid w:val="00A36674"/>
    <w:rsid w:val="00A37527"/>
    <w:rsid w:val="00A400C7"/>
    <w:rsid w:val="00A61753"/>
    <w:rsid w:val="00A65D51"/>
    <w:rsid w:val="00A65F02"/>
    <w:rsid w:val="00A93E1C"/>
    <w:rsid w:val="00AD7971"/>
    <w:rsid w:val="00AE3C8B"/>
    <w:rsid w:val="00AF02C4"/>
    <w:rsid w:val="00AF42EA"/>
    <w:rsid w:val="00B10530"/>
    <w:rsid w:val="00B70AE0"/>
    <w:rsid w:val="00B776A0"/>
    <w:rsid w:val="00B91C30"/>
    <w:rsid w:val="00BA2360"/>
    <w:rsid w:val="00BA3EAD"/>
    <w:rsid w:val="00BE59DA"/>
    <w:rsid w:val="00BF22BF"/>
    <w:rsid w:val="00BF39B1"/>
    <w:rsid w:val="00C124B2"/>
    <w:rsid w:val="00C1514E"/>
    <w:rsid w:val="00C278A4"/>
    <w:rsid w:val="00C7119E"/>
    <w:rsid w:val="00C77612"/>
    <w:rsid w:val="00C8567A"/>
    <w:rsid w:val="00C97E61"/>
    <w:rsid w:val="00CA7F1E"/>
    <w:rsid w:val="00CC3BF8"/>
    <w:rsid w:val="00CC6902"/>
    <w:rsid w:val="00CD3A38"/>
    <w:rsid w:val="00CE583C"/>
    <w:rsid w:val="00CF1861"/>
    <w:rsid w:val="00D00B0F"/>
    <w:rsid w:val="00D01264"/>
    <w:rsid w:val="00D038D9"/>
    <w:rsid w:val="00D0577E"/>
    <w:rsid w:val="00D067BF"/>
    <w:rsid w:val="00D075CB"/>
    <w:rsid w:val="00D34556"/>
    <w:rsid w:val="00D34DA5"/>
    <w:rsid w:val="00D43FB7"/>
    <w:rsid w:val="00D526D2"/>
    <w:rsid w:val="00D62EEF"/>
    <w:rsid w:val="00D678E3"/>
    <w:rsid w:val="00D679CD"/>
    <w:rsid w:val="00D94265"/>
    <w:rsid w:val="00D94E20"/>
    <w:rsid w:val="00D95FE9"/>
    <w:rsid w:val="00DC44E9"/>
    <w:rsid w:val="00E06337"/>
    <w:rsid w:val="00E1775E"/>
    <w:rsid w:val="00E30EE3"/>
    <w:rsid w:val="00E402C0"/>
    <w:rsid w:val="00E509B3"/>
    <w:rsid w:val="00E52990"/>
    <w:rsid w:val="00E5730E"/>
    <w:rsid w:val="00E63361"/>
    <w:rsid w:val="00E66D43"/>
    <w:rsid w:val="00E67467"/>
    <w:rsid w:val="00EA0FF8"/>
    <w:rsid w:val="00EA5050"/>
    <w:rsid w:val="00EB2B4F"/>
    <w:rsid w:val="00EC5616"/>
    <w:rsid w:val="00ED5B69"/>
    <w:rsid w:val="00EF1531"/>
    <w:rsid w:val="00F211C6"/>
    <w:rsid w:val="00F238B6"/>
    <w:rsid w:val="00F337E4"/>
    <w:rsid w:val="00F42BB1"/>
    <w:rsid w:val="00F55FAC"/>
    <w:rsid w:val="00F92767"/>
    <w:rsid w:val="00FA5056"/>
    <w:rsid w:val="00FB1BF0"/>
    <w:rsid w:val="00FB3B43"/>
    <w:rsid w:val="00FE7312"/>
    <w:rsid w:val="00FF5963"/>
    <w:rsid w:val="0928DD83"/>
    <w:rsid w:val="0D9CFC11"/>
    <w:rsid w:val="4BDF9FD9"/>
    <w:rsid w:val="6969594D"/>
    <w:rsid w:val="6C9BD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9533420"/>
  <w15:chartTrackingRefBased/>
  <w15:docId w15:val="{6C823247-8927-495F-B133-8F2E3284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61753"/>
    <w:pPr>
      <w:keepNext/>
      <w:keepLines/>
      <w:spacing w:before="240" w:line="276" w:lineRule="auto"/>
      <w:outlineLvl w:val="0"/>
    </w:pPr>
    <w:rPr>
      <w:rFonts w:ascii="Montserrat" w:eastAsiaTheme="majorEastAsia" w:hAnsi="Montserrat" w:cstheme="majorBidi"/>
      <w:color w:val="1376BC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61753"/>
    <w:pPr>
      <w:keepNext/>
      <w:keepLines/>
      <w:spacing w:before="40" w:line="276" w:lineRule="auto"/>
      <w:outlineLvl w:val="1"/>
    </w:pPr>
    <w:rPr>
      <w:rFonts w:ascii="Montserrat" w:eastAsiaTheme="majorEastAsia" w:hAnsi="Montserrat" w:cstheme="majorBidi"/>
      <w:color w:val="1376BC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61753"/>
    <w:pPr>
      <w:keepNext/>
      <w:keepLines/>
      <w:spacing w:before="40" w:line="276" w:lineRule="auto"/>
      <w:outlineLvl w:val="2"/>
    </w:pPr>
    <w:rPr>
      <w:rFonts w:ascii="Montserrat" w:eastAsiaTheme="majorEastAsia" w:hAnsi="Montserrat" w:cstheme="majorBidi"/>
      <w:color w:val="1376BC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61753"/>
    <w:pPr>
      <w:keepNext/>
      <w:keepLines/>
      <w:spacing w:before="40" w:line="276" w:lineRule="auto"/>
      <w:outlineLvl w:val="3"/>
    </w:pPr>
    <w:rPr>
      <w:rFonts w:ascii="Montserrat" w:eastAsiaTheme="majorEastAsia" w:hAnsi="Montserrat" w:cstheme="majorBidi"/>
      <w:i/>
      <w:iCs/>
      <w:color w:val="1376BC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9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59DA"/>
  </w:style>
  <w:style w:type="paragraph" w:styleId="Footer">
    <w:name w:val="footer"/>
    <w:basedOn w:val="Normal"/>
    <w:link w:val="FooterChar"/>
    <w:uiPriority w:val="99"/>
    <w:unhideWhenUsed/>
    <w:rsid w:val="00BE59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59DA"/>
  </w:style>
  <w:style w:type="character" w:styleId="PageNumber">
    <w:name w:val="page number"/>
    <w:basedOn w:val="DefaultParagraphFont"/>
    <w:uiPriority w:val="99"/>
    <w:semiHidden/>
    <w:unhideWhenUsed/>
    <w:rsid w:val="00D94265"/>
  </w:style>
  <w:style w:type="paragraph" w:styleId="NoSpacing">
    <w:name w:val="No Spacing"/>
    <w:link w:val="NoSpacingChar"/>
    <w:uiPriority w:val="1"/>
    <w:qFormat/>
    <w:rsid w:val="00D94265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94265"/>
    <w:rPr>
      <w:rFonts w:eastAsiaTheme="minorEastAsia"/>
      <w:sz w:val="22"/>
      <w:szCs w:val="22"/>
      <w:lang w:eastAsia="zh-CN"/>
    </w:rPr>
  </w:style>
  <w:style w:type="paragraph" w:styleId="ListBullet">
    <w:name w:val="List Bullet"/>
    <w:basedOn w:val="Normal"/>
    <w:uiPriority w:val="99"/>
    <w:unhideWhenUsed/>
    <w:rsid w:val="00BF39B1"/>
    <w:pPr>
      <w:numPr>
        <w:numId w:val="1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1753"/>
    <w:rPr>
      <w:rFonts w:ascii="Montserrat" w:eastAsiaTheme="majorEastAsia" w:hAnsi="Montserrat" w:cstheme="majorBidi"/>
      <w:color w:val="1376B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1753"/>
    <w:rPr>
      <w:rFonts w:ascii="Montserrat" w:eastAsiaTheme="majorEastAsia" w:hAnsi="Montserrat" w:cstheme="majorBidi"/>
      <w:color w:val="1376BC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61753"/>
    <w:rPr>
      <w:rFonts w:ascii="Montserrat" w:eastAsiaTheme="majorEastAsia" w:hAnsi="Montserrat" w:cstheme="majorBidi"/>
      <w:color w:val="1376BC"/>
    </w:rPr>
  </w:style>
  <w:style w:type="character" w:customStyle="1" w:styleId="Heading4Char">
    <w:name w:val="Heading 4 Char"/>
    <w:basedOn w:val="DefaultParagraphFont"/>
    <w:link w:val="Heading4"/>
    <w:uiPriority w:val="9"/>
    <w:rsid w:val="00A61753"/>
    <w:rPr>
      <w:rFonts w:ascii="Montserrat" w:eastAsiaTheme="majorEastAsia" w:hAnsi="Montserrat" w:cstheme="majorBidi"/>
      <w:i/>
      <w:iCs/>
      <w:color w:val="1376BC"/>
      <w:sz w:val="22"/>
      <w:szCs w:val="2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61753"/>
    <w:pPr>
      <w:contextualSpacing/>
    </w:pPr>
    <w:rPr>
      <w:rFonts w:ascii="Montserrat" w:eastAsiaTheme="majorEastAsia" w:hAnsi="Montserrat" w:cstheme="majorBidi"/>
      <w:color w:val="1376BC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753"/>
    <w:rPr>
      <w:rFonts w:ascii="Montserrat" w:eastAsiaTheme="majorEastAsia" w:hAnsi="Montserrat" w:cstheme="majorBidi"/>
      <w:color w:val="1376BC"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A0217C"/>
    <w:pPr>
      <w:ind w:left="720"/>
      <w:contextualSpacing/>
    </w:pPr>
  </w:style>
  <w:style w:type="table" w:styleId="TableGrid">
    <w:name w:val="Table Grid"/>
    <w:basedOn w:val="TableNormal"/>
    <w:uiPriority w:val="39"/>
    <w:rsid w:val="00A02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peleng\Documents\CI%20eSTUDY\NEW%20eSTUDY%20CI\CIF11%20-%20Word%20Templates\CIT9.4%20Cover%20+%20Content%20+%20End%20Template%20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74E87307B1F46B971174611897E2D" ma:contentTypeVersion="14" ma:contentTypeDescription="Create a new document." ma:contentTypeScope="" ma:versionID="3631c4dd96b0cc9eb1a4ab5ccb8f50bb">
  <xsd:schema xmlns:xsd="http://www.w3.org/2001/XMLSchema" xmlns:xs="http://www.w3.org/2001/XMLSchema" xmlns:p="http://schemas.microsoft.com/office/2006/metadata/properties" xmlns:ns2="48e48984-6ce8-43ee-9513-e3f58bf0f87d" xmlns:ns3="649686aa-61f9-4b69-ad9b-989fe842bbb9" targetNamespace="http://schemas.microsoft.com/office/2006/metadata/properties" ma:root="true" ma:fieldsID="54d5d83bd920d8662d48ee09d2e371ac" ns2:_="" ns3:_="">
    <xsd:import namespace="48e48984-6ce8-43ee-9513-e3f58bf0f87d"/>
    <xsd:import namespace="649686aa-61f9-4b69-ad9b-989fe842bb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48984-6ce8-43ee-9513-e3f58bf0f8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8c84508-a598-460a-a194-6eb8cbd2fa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686aa-61f9-4b69-ad9b-989fe842bbb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e48984-6ce8-43ee-9513-e3f58bf0f8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F3593B-74DB-4625-8812-296576BBC3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e48984-6ce8-43ee-9513-e3f58bf0f87d"/>
    <ds:schemaRef ds:uri="649686aa-61f9-4b69-ad9b-989fe842bb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BC8B0A-6463-46C6-A227-AF951D6EE8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2EEED6-8D16-4ECC-9B91-0538CDB41F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608BCC-6E67-4FCC-B711-389F6D3C7676}">
  <ds:schemaRefs>
    <ds:schemaRef ds:uri="http://schemas.microsoft.com/office/2006/metadata/properties"/>
    <ds:schemaRef ds:uri="http://schemas.microsoft.com/office/infopath/2007/PartnerControls"/>
    <ds:schemaRef ds:uri="48e48984-6ce8-43ee-9513-e3f58bf0f8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CIT9.4 Cover + Content + End Template 2020</Template>
  <TotalTime>245</TotalTime>
  <Pages>7</Pages>
  <Words>541</Words>
  <Characters>2774</Characters>
  <Application>Microsoft Office Word</Application>
  <DocSecurity>0</DocSecurity>
  <Lines>396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Ipeleng Pitsi</dc:creator>
  <cp:keywords/>
  <dc:description/>
  <cp:lastModifiedBy>Keevan Miquel Moses</cp:lastModifiedBy>
  <cp:revision>109</cp:revision>
  <cp:lastPrinted>2022-10-27T03:53:00Z</cp:lastPrinted>
  <dcterms:created xsi:type="dcterms:W3CDTF">2022-07-19T08:55:00Z</dcterms:created>
  <dcterms:modified xsi:type="dcterms:W3CDTF">2024-09-20T05:47:00Z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0x010100A5E74E87307B1F46B971174611897E2D</vt:lpwstr>
  </property>
  <property fmtid="{D5CDD505-2E9C-101B-9397-08002B2CF9AE}" pid="3" name="GrammarlyDocumentId">
    <vt:lpwstr>7be52d677a18f9ce4ada51e6c836c10b35eda339b143ff3fe9b289eb740da433</vt:lpwstr>
  </property>
  <property fmtid="{D5CDD505-2E9C-101B-9397-08002B2CF9AE}" pid="4" name="MediaServiceImageTags">
    <vt:lpwstr/>
  </property>
</Properties>
</file>